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C3CB" w14:textId="77777777" w:rsidR="00033C1B" w:rsidRPr="009F01B5" w:rsidRDefault="00033C1B" w:rsidP="009F01B5">
      <w:pPr>
        <w:jc w:val="both"/>
        <w:rPr>
          <w:rFonts w:ascii="Arial" w:hAnsi="Arial" w:cs="Arial"/>
        </w:rPr>
      </w:pPr>
    </w:p>
    <w:p w14:paraId="162768F0" w14:textId="2614B4AB" w:rsidR="00033C1B" w:rsidRPr="009F01B5" w:rsidRDefault="00033C1B" w:rsidP="009F01B5">
      <w:pPr>
        <w:jc w:val="both"/>
        <w:rPr>
          <w:rFonts w:ascii="Arial" w:hAnsi="Arial" w:cs="Arial"/>
        </w:rPr>
      </w:pPr>
    </w:p>
    <w:p w14:paraId="00F1791C" w14:textId="77777777" w:rsidR="00033C1B" w:rsidRPr="009F01B5" w:rsidRDefault="00033C1B" w:rsidP="009F01B5">
      <w:pPr>
        <w:jc w:val="both"/>
        <w:rPr>
          <w:rFonts w:ascii="Arial" w:hAnsi="Arial" w:cs="Arial"/>
        </w:rPr>
      </w:pPr>
    </w:p>
    <w:p w14:paraId="4ABFEA4F" w14:textId="77777777" w:rsidR="00033C1B" w:rsidRPr="009F01B5" w:rsidRDefault="00033C1B" w:rsidP="009F01B5">
      <w:pPr>
        <w:jc w:val="both"/>
        <w:rPr>
          <w:rFonts w:ascii="Arial" w:hAnsi="Arial" w:cs="Arial"/>
        </w:rPr>
      </w:pPr>
    </w:p>
    <w:p w14:paraId="3F8CA8F3" w14:textId="77777777" w:rsidR="00033C1B" w:rsidRPr="009F01B5" w:rsidRDefault="009D1211" w:rsidP="00322DD3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Plano de </w:t>
      </w:r>
      <w:r w:rsidR="00785DCC">
        <w:rPr>
          <w:rFonts w:ascii="Arial" w:hAnsi="Arial" w:cs="Arial"/>
          <w:b/>
          <w:sz w:val="40"/>
          <w:szCs w:val="40"/>
        </w:rPr>
        <w:t>Garantia da Qualidade</w:t>
      </w:r>
    </w:p>
    <w:p w14:paraId="123A45D3" w14:textId="77777777" w:rsidR="00033C1B" w:rsidRPr="009F01B5" w:rsidRDefault="00033C1B" w:rsidP="00322DD3">
      <w:pPr>
        <w:jc w:val="center"/>
        <w:rPr>
          <w:rFonts w:ascii="Arial" w:hAnsi="Arial" w:cs="Arial"/>
          <w:b/>
          <w:sz w:val="40"/>
          <w:szCs w:val="40"/>
        </w:rPr>
      </w:pPr>
    </w:p>
    <w:p w14:paraId="6095776F" w14:textId="74682DDF" w:rsidR="00033C1B" w:rsidRPr="00D85A06" w:rsidRDefault="233A4452" w:rsidP="00322DD3">
      <w:pPr>
        <w:jc w:val="center"/>
        <w:rPr>
          <w:rFonts w:ascii="Arial" w:hAnsi="Arial" w:cs="Arial"/>
          <w:b/>
          <w:color w:val="2F5496"/>
          <w:sz w:val="40"/>
          <w:szCs w:val="40"/>
        </w:rPr>
      </w:pPr>
      <w:proofErr w:type="spellStart"/>
      <w:r>
        <w:rPr>
          <w:rFonts w:ascii="Arial" w:hAnsi="Arial" w:cs="Arial"/>
          <w:b/>
          <w:color w:val="000000"/>
          <w:sz w:val="40"/>
          <w:szCs w:val="40"/>
        </w:rPr>
        <w:t>JoinU</w:t>
      </w:r>
      <w:r w:rsidR="3E437955">
        <w:rPr>
          <w:rFonts w:ascii="Arial" w:hAnsi="Arial" w:cs="Arial"/>
          <w:b/>
          <w:color w:val="000000"/>
          <w:sz w:val="40"/>
          <w:szCs w:val="40"/>
        </w:rPr>
        <w:t>p</w:t>
      </w:r>
      <w:proofErr w:type="spellEnd"/>
    </w:p>
    <w:p w14:paraId="6113B79C" w14:textId="77777777" w:rsidR="00033C1B" w:rsidRPr="00D85A06" w:rsidRDefault="00033C1B" w:rsidP="00322DD3">
      <w:pPr>
        <w:jc w:val="center"/>
        <w:rPr>
          <w:rFonts w:ascii="Arial" w:hAnsi="Arial" w:cs="Arial"/>
          <w:b/>
          <w:i/>
          <w:iCs/>
          <w:color w:val="2F5496"/>
          <w:sz w:val="40"/>
          <w:szCs w:val="40"/>
        </w:rPr>
      </w:pPr>
    </w:p>
    <w:p w14:paraId="4C77D727" w14:textId="4D0133B6" w:rsidR="00033C1B" w:rsidRPr="00946FC1" w:rsidRDefault="006D69D7" w:rsidP="00322DD3">
      <w:pPr>
        <w:jc w:val="center"/>
        <w:rPr>
          <w:rFonts w:ascii="Arial" w:hAnsi="Arial" w:cs="Arial"/>
          <w:b/>
          <w:i/>
          <w:iCs/>
          <w:sz w:val="40"/>
          <w:szCs w:val="40"/>
        </w:rPr>
      </w:pPr>
      <w:r w:rsidRPr="00946FC1">
        <w:rPr>
          <w:rFonts w:ascii="Arial" w:hAnsi="Arial" w:cs="Arial"/>
          <w:b/>
          <w:i/>
          <w:iCs/>
          <w:sz w:val="40"/>
          <w:szCs w:val="40"/>
        </w:rPr>
        <w:t xml:space="preserve">Equipe </w:t>
      </w:r>
      <w:r w:rsidR="00A35618" w:rsidRPr="00946FC1">
        <w:rPr>
          <w:rFonts w:ascii="Arial" w:hAnsi="Arial" w:cs="Arial"/>
          <w:b/>
          <w:i/>
          <w:iCs/>
          <w:sz w:val="40"/>
          <w:szCs w:val="40"/>
        </w:rPr>
        <w:t>7</w:t>
      </w:r>
      <w:r w:rsidR="00946FC1" w:rsidRPr="00946FC1">
        <w:rPr>
          <w:rFonts w:ascii="Arial" w:hAnsi="Arial" w:cs="Arial"/>
          <w:b/>
          <w:i/>
          <w:iCs/>
          <w:sz w:val="40"/>
          <w:szCs w:val="40"/>
        </w:rPr>
        <w:t xml:space="preserve"> / Responsável equipe 12</w:t>
      </w:r>
    </w:p>
    <w:p w14:paraId="2C85DA32" w14:textId="77777777" w:rsidR="00033C1B" w:rsidRPr="00BB5BAF" w:rsidRDefault="00033C1B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261080A4" w14:textId="77777777" w:rsidR="00DC7227" w:rsidRPr="00BB5BAF" w:rsidRDefault="003678A3" w:rsidP="00DC7227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Versão </w:t>
      </w:r>
      <w:r w:rsidR="006B3114">
        <w:rPr>
          <w:rFonts w:ascii="Arial" w:hAnsi="Arial" w:cs="Arial"/>
          <w:b/>
          <w:sz w:val="40"/>
          <w:szCs w:val="40"/>
        </w:rPr>
        <w:t>3</w:t>
      </w:r>
      <w:r>
        <w:rPr>
          <w:rFonts w:ascii="Arial" w:hAnsi="Arial" w:cs="Arial"/>
          <w:b/>
          <w:sz w:val="40"/>
          <w:szCs w:val="40"/>
        </w:rPr>
        <w:t>.0</w:t>
      </w:r>
    </w:p>
    <w:p w14:paraId="6223CA33" w14:textId="77777777" w:rsidR="007358BF" w:rsidRPr="00BB5BAF" w:rsidRDefault="007358BF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1210F054" w14:textId="77777777" w:rsidR="00153A2C" w:rsidRPr="00BB5BAF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2EE08C46" w14:textId="77777777" w:rsidR="00153A2C" w:rsidRPr="00BB5BAF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77723763" w14:textId="77777777" w:rsidR="00153A2C" w:rsidRPr="00BB5BAF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73C3C89F" w14:textId="77777777" w:rsidR="00153A2C" w:rsidRPr="00BB5BAF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38F47F1D" w14:textId="77777777" w:rsidR="00153A2C" w:rsidRPr="00BB5BAF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16BD3F0C" w14:textId="77777777" w:rsidR="00153A2C" w:rsidRPr="00BB5BAF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75287C15" w14:textId="77777777" w:rsidR="00153A2C" w:rsidRPr="00BB5BAF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2D2D31D5" w14:textId="77777777" w:rsidR="00153A2C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6E6B9F23" w14:textId="77777777" w:rsidR="00C26D44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6DD626E4" w14:textId="77777777" w:rsidR="00C26D44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2BB365DE" w14:textId="77777777" w:rsidR="00C26D44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6B1C957E" w14:textId="77777777" w:rsidR="00C26D44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0BE78D4D" w14:textId="77777777" w:rsidR="00C26D44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0E02E75F" w14:textId="77777777" w:rsidR="00C26D44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7161CC6A" w14:textId="77777777" w:rsidR="00C26D44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2BB6FC85" w14:textId="77777777" w:rsidR="00C26D44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293EFA35" w14:textId="77777777" w:rsidR="00C26D44" w:rsidRPr="00BB5BAF" w:rsidRDefault="00C26D44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39DD8A20" w14:textId="77777777" w:rsidR="00153A2C" w:rsidRPr="00BB5BAF" w:rsidRDefault="00153A2C" w:rsidP="009F01B5">
      <w:pPr>
        <w:jc w:val="both"/>
        <w:rPr>
          <w:rFonts w:ascii="Arial" w:hAnsi="Arial" w:cs="Arial"/>
          <w:b/>
          <w:sz w:val="40"/>
          <w:szCs w:val="40"/>
        </w:rPr>
      </w:pPr>
    </w:p>
    <w:p w14:paraId="0308CDFD" w14:textId="4D17A7F5" w:rsidR="00BC61D9" w:rsidRDefault="00762BD1" w:rsidP="00BC61D9">
      <w:pPr>
        <w:jc w:val="center"/>
        <w:rPr>
          <w:rFonts w:ascii="Arial" w:hAnsi="Arial" w:cs="Arial"/>
          <w:b/>
          <w:color w:val="000000"/>
          <w:sz w:val="40"/>
          <w:szCs w:val="40"/>
        </w:rPr>
      </w:pPr>
      <w:r>
        <w:rPr>
          <w:rFonts w:ascii="Arial" w:hAnsi="Arial" w:cs="Arial"/>
          <w:b/>
          <w:color w:val="000000"/>
          <w:sz w:val="40"/>
          <w:szCs w:val="40"/>
        </w:rPr>
        <w:t>Curitiba</w:t>
      </w:r>
      <w:r w:rsidR="007358BF">
        <w:rPr>
          <w:rFonts w:ascii="Arial" w:hAnsi="Arial" w:cs="Arial"/>
          <w:b/>
          <w:color w:val="000000"/>
          <w:sz w:val="40"/>
          <w:szCs w:val="40"/>
        </w:rPr>
        <w:t xml:space="preserve">, </w:t>
      </w:r>
      <w:r>
        <w:rPr>
          <w:rFonts w:ascii="Arial" w:hAnsi="Arial" w:cs="Arial"/>
          <w:b/>
          <w:color w:val="000000"/>
          <w:sz w:val="40"/>
          <w:szCs w:val="40"/>
        </w:rPr>
        <w:t>02</w:t>
      </w:r>
      <w:r w:rsidR="009D666E">
        <w:rPr>
          <w:rFonts w:ascii="Arial" w:hAnsi="Arial" w:cs="Arial"/>
          <w:b/>
          <w:color w:val="000000"/>
          <w:sz w:val="40"/>
          <w:szCs w:val="40"/>
        </w:rPr>
        <w:t>/</w:t>
      </w:r>
      <w:r w:rsidR="00C26D44">
        <w:rPr>
          <w:rFonts w:ascii="Arial" w:hAnsi="Arial" w:cs="Arial"/>
          <w:b/>
          <w:color w:val="000000"/>
          <w:sz w:val="40"/>
          <w:szCs w:val="40"/>
        </w:rPr>
        <w:t>09/2026</w:t>
      </w:r>
    </w:p>
    <w:p w14:paraId="0B51E3D1" w14:textId="198204E4" w:rsidR="000E1EEC" w:rsidRDefault="00BC61D9" w:rsidP="000E1EEC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br w:type="page"/>
      </w:r>
      <w:r w:rsidR="000E1EEC">
        <w:rPr>
          <w:rFonts w:ascii="Arial" w:hAnsi="Arial" w:cs="Arial"/>
          <w:b/>
          <w:sz w:val="40"/>
          <w:szCs w:val="40"/>
        </w:rPr>
        <w:lastRenderedPageBreak/>
        <w:t>Comprometimento</w:t>
      </w:r>
    </w:p>
    <w:p w14:paraId="5D8D0EDE" w14:textId="77777777" w:rsidR="000E1EEC" w:rsidRDefault="000E1EEC" w:rsidP="000E1EEC">
      <w:pPr>
        <w:rPr>
          <w:rFonts w:ascii="Arial" w:hAnsi="Arial" w:cs="Arial"/>
          <w:b/>
          <w:sz w:val="40"/>
          <w:szCs w:val="40"/>
        </w:rPr>
      </w:pP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3049"/>
        <w:gridCol w:w="1847"/>
        <w:gridCol w:w="2156"/>
      </w:tblGrid>
      <w:tr w:rsidR="000E1EEC" w14:paraId="0D47F982" w14:textId="77777777" w:rsidTr="0028463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CECB3" w14:textId="77777777" w:rsidR="000E1EEC" w:rsidRPr="006E2631" w:rsidRDefault="000E1EEC" w:rsidP="00284631">
            <w:pPr>
              <w:rPr>
                <w:rFonts w:ascii="Arial" w:hAnsi="Arial" w:cs="Arial"/>
                <w:bCs/>
              </w:rPr>
            </w:pPr>
            <w:r w:rsidRPr="006E2631">
              <w:rPr>
                <w:rFonts w:ascii="Arial" w:hAnsi="Arial" w:cs="Arial"/>
              </w:rPr>
              <w:t>Responsabilidade</w:t>
            </w:r>
          </w:p>
        </w:tc>
        <w:tc>
          <w:tcPr>
            <w:tcW w:w="3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157B5" w14:textId="77777777" w:rsidR="000E1EEC" w:rsidRPr="006E2631" w:rsidRDefault="000E1EEC" w:rsidP="00284631">
            <w:pPr>
              <w:rPr>
                <w:rFonts w:ascii="Arial" w:hAnsi="Arial" w:cs="Arial"/>
                <w:bCs/>
              </w:rPr>
            </w:pPr>
            <w:r w:rsidRPr="006E2631">
              <w:rPr>
                <w:rFonts w:ascii="Arial" w:hAnsi="Arial" w:cs="Arial"/>
              </w:rPr>
              <w:t>Nome</w:t>
            </w:r>
          </w:p>
        </w:tc>
        <w:tc>
          <w:tcPr>
            <w:tcW w:w="1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E9BF0" w14:textId="77777777" w:rsidR="000E1EEC" w:rsidRPr="006E2631" w:rsidRDefault="000E1EEC" w:rsidP="00284631">
            <w:pPr>
              <w:rPr>
                <w:rFonts w:ascii="Arial" w:hAnsi="Arial" w:cs="Arial"/>
                <w:bCs/>
              </w:rPr>
            </w:pPr>
            <w:r w:rsidRPr="006E2631">
              <w:rPr>
                <w:rFonts w:ascii="Arial" w:hAnsi="Arial" w:cs="Arial"/>
              </w:rPr>
              <w:t>Data</w:t>
            </w:r>
          </w:p>
        </w:tc>
        <w:tc>
          <w:tcPr>
            <w:tcW w:w="2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11037" w14:textId="77777777" w:rsidR="000E1EEC" w:rsidRPr="006E2631" w:rsidRDefault="000E1EEC" w:rsidP="00284631">
            <w:pPr>
              <w:rPr>
                <w:rFonts w:ascii="Arial" w:hAnsi="Arial" w:cs="Arial"/>
                <w:bCs/>
              </w:rPr>
            </w:pPr>
            <w:r w:rsidRPr="006E2631">
              <w:rPr>
                <w:rFonts w:ascii="Arial" w:hAnsi="Arial" w:cs="Arial"/>
              </w:rPr>
              <w:t>Assinatura</w:t>
            </w:r>
          </w:p>
        </w:tc>
      </w:tr>
      <w:tr w:rsidR="000E1EEC" w14:paraId="59E829A3" w14:textId="77777777" w:rsidTr="0028463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B9684" w14:textId="77777777" w:rsidR="000E1EEC" w:rsidRPr="00BB5BAF" w:rsidRDefault="000E1EEC" w:rsidP="00284631">
            <w:pPr>
              <w:pStyle w:val="Tabletext"/>
              <w:rPr>
                <w:rFonts w:ascii="Arial" w:hAnsi="Arial" w:cs="Arial"/>
                <w:color w:val="FF0000"/>
                <w:sz w:val="22"/>
                <w:szCs w:val="22"/>
                <w:lang w:val="pt-BR"/>
              </w:rPr>
            </w:pPr>
            <w:r w:rsidRPr="00BB5BAF">
              <w:rPr>
                <w:rFonts w:ascii="Arial" w:hAnsi="Arial" w:cs="Arial"/>
                <w:sz w:val="22"/>
                <w:szCs w:val="22"/>
                <w:lang w:val="pt-BR"/>
              </w:rPr>
              <w:t>Responsável pelo Projeto</w:t>
            </w:r>
          </w:p>
        </w:tc>
        <w:tc>
          <w:tcPr>
            <w:tcW w:w="3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A18D4" w14:textId="77777777" w:rsidR="000E1EEC" w:rsidRPr="00F03150" w:rsidRDefault="000E1EEC" w:rsidP="00284631">
            <w:r>
              <w:rPr>
                <w:color w:val="000000"/>
                <w:sz w:val="22"/>
                <w:szCs w:val="22"/>
              </w:rPr>
              <w:t>João Pedro Oliveira da Costa</w:t>
            </w:r>
          </w:p>
          <w:p w14:paraId="28672C72" w14:textId="77777777" w:rsidR="000E1EEC" w:rsidRPr="00F03150" w:rsidRDefault="000E1EEC" w:rsidP="00284631">
            <w:pPr>
              <w:pStyle w:val="Tabletext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1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0EA6E" w14:textId="77777777" w:rsidR="000E1EEC" w:rsidRPr="006011D5" w:rsidRDefault="000E1EEC" w:rsidP="00284631">
            <w:r>
              <w:rPr>
                <w:color w:val="000000"/>
                <w:sz w:val="22"/>
                <w:szCs w:val="22"/>
              </w:rPr>
              <w:t>02/09/2026</w:t>
            </w:r>
          </w:p>
          <w:p w14:paraId="1ECE4FB6" w14:textId="77777777" w:rsidR="000E1EEC" w:rsidRPr="006011D5" w:rsidRDefault="000E1EEC" w:rsidP="00284631">
            <w:pPr>
              <w:pStyle w:val="Tabletext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4B31C" w14:textId="77777777" w:rsidR="000E1EEC" w:rsidRPr="006011D5" w:rsidRDefault="000E1EEC" w:rsidP="00284631">
            <w:pPr>
              <w:pStyle w:val="Tabletext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0E1EEC" w14:paraId="4ABB052E" w14:textId="77777777" w:rsidTr="0028463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244C8" w14:textId="77777777" w:rsidR="000E1EEC" w:rsidRPr="00BC61D9" w:rsidRDefault="000E1EEC" w:rsidP="00284631">
            <w:pPr>
              <w:pStyle w:val="Tabletext"/>
              <w:rPr>
                <w:rFonts w:ascii="Arial" w:hAnsi="Arial" w:cs="Arial"/>
                <w:sz w:val="24"/>
                <w:szCs w:val="24"/>
              </w:rPr>
            </w:pPr>
            <w:r w:rsidRPr="00F03150">
              <w:rPr>
                <w:rFonts w:ascii="Arial" w:hAnsi="Arial" w:cs="Arial"/>
                <w:sz w:val="22"/>
                <w:szCs w:val="22"/>
              </w:rPr>
              <w:t>RQ</w:t>
            </w:r>
            <w:r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Representante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Qualidade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57C15" w14:textId="77777777" w:rsidR="000E1EEC" w:rsidRDefault="000E1EEC" w:rsidP="00284631">
            <w:pPr>
              <w:pStyle w:val="Tabletext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Eduardo Guilherme</w:t>
            </w:r>
          </w:p>
          <w:p w14:paraId="0855F9CA" w14:textId="77777777" w:rsidR="000E1EEC" w:rsidRDefault="000E1EEC" w:rsidP="00284631">
            <w:pPr>
              <w:pStyle w:val="Tabletext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André Forero</w:t>
            </w:r>
          </w:p>
          <w:p w14:paraId="655C6AC9" w14:textId="77777777" w:rsidR="000E1EEC" w:rsidRPr="00F03150" w:rsidRDefault="000E1EEC" w:rsidP="00284631">
            <w:pPr>
              <w:pStyle w:val="Tabletext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Artur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Conrratt</w:t>
            </w:r>
            <w:proofErr w:type="spellEnd"/>
          </w:p>
        </w:tc>
        <w:tc>
          <w:tcPr>
            <w:tcW w:w="1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987E6" w14:textId="77777777" w:rsidR="000E1EEC" w:rsidRPr="006011D5" w:rsidRDefault="000E1EEC" w:rsidP="00284631">
            <w:r>
              <w:rPr>
                <w:color w:val="000000"/>
                <w:sz w:val="22"/>
                <w:szCs w:val="22"/>
              </w:rPr>
              <w:t>02/09/2026</w:t>
            </w:r>
          </w:p>
          <w:p w14:paraId="425F4517" w14:textId="77777777" w:rsidR="000E1EEC" w:rsidRPr="00746461" w:rsidRDefault="000E1EEC" w:rsidP="00284631">
            <w:pPr>
              <w:pStyle w:val="Tabletext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2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A6895" w14:textId="77777777" w:rsidR="000E1EEC" w:rsidRPr="00746461" w:rsidRDefault="000E1EEC" w:rsidP="00284631">
            <w:pPr>
              <w:pStyle w:val="Tabletext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</w:tbl>
    <w:p w14:paraId="5E32EA8D" w14:textId="77777777" w:rsidR="000E1EEC" w:rsidRDefault="000E1EEC" w:rsidP="000E1EEC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br w:type="page"/>
      </w:r>
    </w:p>
    <w:p w14:paraId="63782C29" w14:textId="77777777" w:rsidR="00AE5BF5" w:rsidRDefault="00AE5BF5" w:rsidP="00AE5BF5">
      <w:pPr>
        <w:pStyle w:val="Sumrio1"/>
        <w:tabs>
          <w:tab w:val="right" w:pos="9344"/>
        </w:tabs>
        <w:rPr>
          <w:rFonts w:ascii="Calibri" w:hAnsi="Calibri"/>
          <w:noProof/>
          <w:sz w:val="22"/>
          <w:szCs w:val="22"/>
        </w:rPr>
      </w:pPr>
      <w:r w:rsidRPr="2E51A777">
        <w:rPr>
          <w:rFonts w:ascii="Arial" w:hAnsi="Arial" w:cs="Arial"/>
          <w:b/>
          <w:bCs/>
          <w:sz w:val="22"/>
          <w:szCs w:val="22"/>
        </w:rPr>
        <w:fldChar w:fldCharType="begin"/>
      </w:r>
      <w:r w:rsidRPr="2E51A777">
        <w:rPr>
          <w:rFonts w:ascii="Arial" w:hAnsi="Arial" w:cs="Arial"/>
          <w:b/>
          <w:bCs/>
          <w:sz w:val="22"/>
          <w:szCs w:val="22"/>
        </w:rPr>
        <w:instrText xml:space="preserve"> TOC \o "1-3" </w:instrText>
      </w:r>
      <w:r w:rsidRPr="2E51A777">
        <w:rPr>
          <w:rFonts w:ascii="Arial" w:hAnsi="Arial" w:cs="Arial"/>
          <w:b/>
          <w:bCs/>
          <w:sz w:val="22"/>
          <w:szCs w:val="22"/>
        </w:rPr>
        <w:fldChar w:fldCharType="separate"/>
      </w:r>
      <w:r w:rsidRPr="2E51A777">
        <w:rPr>
          <w:noProof/>
        </w:rPr>
        <w:t>1. Introdução</w:t>
      </w:r>
      <w:r>
        <w:tab/>
      </w:r>
      <w:r w:rsidRPr="2E51A777">
        <w:rPr>
          <w:noProof/>
        </w:rPr>
        <w:fldChar w:fldCharType="begin"/>
      </w:r>
      <w:r w:rsidRPr="2E51A777">
        <w:rPr>
          <w:noProof/>
        </w:rPr>
        <w:instrText xml:space="preserve"> PAGEREF _Toc177988648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2E51A777">
        <w:rPr>
          <w:noProof/>
        </w:rPr>
        <w:t>3</w:t>
      </w:r>
      <w:r w:rsidRPr="2E51A777">
        <w:rPr>
          <w:noProof/>
        </w:rPr>
        <w:fldChar w:fldCharType="end"/>
      </w:r>
    </w:p>
    <w:p w14:paraId="14431EDA" w14:textId="77777777" w:rsidR="00AE5BF5" w:rsidRDefault="00AE5BF5" w:rsidP="00AE5BF5">
      <w:pPr>
        <w:pStyle w:val="Sumrio2"/>
        <w:rPr>
          <w:rFonts w:ascii="Calibri" w:hAnsi="Calibri"/>
          <w:noProof/>
          <w:sz w:val="22"/>
          <w:szCs w:val="22"/>
          <w:lang w:val="pt-BR" w:eastAsia="pt-BR"/>
        </w:rPr>
      </w:pPr>
      <w:r w:rsidRPr="00AE5BF5">
        <w:rPr>
          <w:noProof/>
          <w:lang w:val="pt-BR"/>
        </w:rPr>
        <w:t>1.1 Objetivo</w:t>
      </w:r>
      <w:r w:rsidRPr="00AE5BF5">
        <w:rPr>
          <w:lang w:val="pt-BR"/>
        </w:rPr>
        <w:tab/>
      </w:r>
      <w:r w:rsidRPr="2E51A777">
        <w:rPr>
          <w:noProof/>
        </w:rPr>
        <w:fldChar w:fldCharType="begin"/>
      </w:r>
      <w:r w:rsidRPr="00AE5BF5">
        <w:rPr>
          <w:noProof/>
          <w:lang w:val="pt-BR"/>
        </w:rPr>
        <w:instrText xml:space="preserve"> PAGEREF _Toc177988649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00AE5BF5">
        <w:rPr>
          <w:noProof/>
          <w:lang w:val="pt-BR"/>
        </w:rPr>
        <w:t>3</w:t>
      </w:r>
      <w:r w:rsidRPr="2E51A777">
        <w:rPr>
          <w:noProof/>
        </w:rPr>
        <w:fldChar w:fldCharType="end"/>
      </w:r>
    </w:p>
    <w:p w14:paraId="6E0351A2" w14:textId="77777777" w:rsidR="00AE5BF5" w:rsidRDefault="00AE5BF5" w:rsidP="00AE5BF5">
      <w:pPr>
        <w:pStyle w:val="Sumrio2"/>
        <w:rPr>
          <w:rFonts w:ascii="Calibri" w:hAnsi="Calibri"/>
          <w:noProof/>
          <w:sz w:val="22"/>
          <w:szCs w:val="22"/>
          <w:lang w:val="pt-BR" w:eastAsia="pt-BR"/>
        </w:rPr>
      </w:pPr>
      <w:r w:rsidRPr="00AE5BF5">
        <w:rPr>
          <w:noProof/>
          <w:lang w:val="pt-BR"/>
        </w:rPr>
        <w:t>1.2 Visão Geral</w:t>
      </w:r>
      <w:r w:rsidRPr="00AE5BF5">
        <w:rPr>
          <w:lang w:val="pt-BR"/>
        </w:rPr>
        <w:tab/>
      </w:r>
      <w:r w:rsidRPr="2E51A777">
        <w:rPr>
          <w:noProof/>
        </w:rPr>
        <w:fldChar w:fldCharType="begin"/>
      </w:r>
      <w:r w:rsidRPr="00AE5BF5">
        <w:rPr>
          <w:noProof/>
          <w:lang w:val="pt-BR"/>
        </w:rPr>
        <w:instrText xml:space="preserve"> PAGEREF _Toc177988650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00AE5BF5">
        <w:rPr>
          <w:noProof/>
          <w:lang w:val="pt-BR"/>
        </w:rPr>
        <w:t>3</w:t>
      </w:r>
      <w:r w:rsidRPr="2E51A777">
        <w:rPr>
          <w:noProof/>
        </w:rPr>
        <w:fldChar w:fldCharType="end"/>
      </w:r>
    </w:p>
    <w:p w14:paraId="105F95C9" w14:textId="77777777" w:rsidR="00AE5BF5" w:rsidRDefault="00AE5BF5" w:rsidP="00AE5BF5">
      <w:pPr>
        <w:pStyle w:val="Sumrio1"/>
        <w:tabs>
          <w:tab w:val="right" w:pos="9344"/>
        </w:tabs>
        <w:rPr>
          <w:rFonts w:ascii="Calibri" w:hAnsi="Calibri"/>
          <w:noProof/>
          <w:sz w:val="22"/>
          <w:szCs w:val="22"/>
        </w:rPr>
      </w:pPr>
      <w:r w:rsidRPr="2E51A777">
        <w:rPr>
          <w:noProof/>
        </w:rPr>
        <w:t>2. Documentação, Padrões e Diretrizes</w:t>
      </w:r>
      <w:r>
        <w:tab/>
      </w:r>
      <w:r w:rsidRPr="2E51A777">
        <w:rPr>
          <w:noProof/>
        </w:rPr>
        <w:fldChar w:fldCharType="begin"/>
      </w:r>
      <w:r w:rsidRPr="2E51A777">
        <w:rPr>
          <w:noProof/>
        </w:rPr>
        <w:instrText xml:space="preserve"> PAGEREF _Toc177988651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2E51A777">
        <w:rPr>
          <w:noProof/>
        </w:rPr>
        <w:t>3</w:t>
      </w:r>
      <w:r w:rsidRPr="2E51A777">
        <w:rPr>
          <w:noProof/>
        </w:rPr>
        <w:fldChar w:fldCharType="end"/>
      </w:r>
    </w:p>
    <w:p w14:paraId="3E020315" w14:textId="77777777" w:rsidR="00AE5BF5" w:rsidRDefault="00AE5BF5" w:rsidP="00AE5BF5">
      <w:pPr>
        <w:pStyle w:val="Sumrio1"/>
        <w:tabs>
          <w:tab w:val="right" w:pos="9344"/>
        </w:tabs>
        <w:rPr>
          <w:rFonts w:ascii="Calibri" w:hAnsi="Calibri"/>
          <w:noProof/>
          <w:sz w:val="22"/>
          <w:szCs w:val="22"/>
        </w:rPr>
      </w:pPr>
      <w:r w:rsidRPr="2E51A777">
        <w:rPr>
          <w:noProof/>
        </w:rPr>
        <w:t>3 Itens a Serem Avaliados</w:t>
      </w:r>
      <w:r>
        <w:tab/>
      </w:r>
      <w:r w:rsidRPr="2E51A777">
        <w:rPr>
          <w:noProof/>
        </w:rPr>
        <w:fldChar w:fldCharType="begin"/>
      </w:r>
      <w:r w:rsidRPr="2E51A777">
        <w:rPr>
          <w:noProof/>
        </w:rPr>
        <w:instrText xml:space="preserve"> PAGEREF _Toc177988652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2E51A777">
        <w:rPr>
          <w:noProof/>
        </w:rPr>
        <w:t>3</w:t>
      </w:r>
      <w:r w:rsidRPr="2E51A777">
        <w:rPr>
          <w:noProof/>
        </w:rPr>
        <w:fldChar w:fldCharType="end"/>
      </w:r>
    </w:p>
    <w:p w14:paraId="6E3D05E8" w14:textId="77777777" w:rsidR="00AE5BF5" w:rsidRDefault="00AE5BF5" w:rsidP="00AE5BF5">
      <w:pPr>
        <w:pStyle w:val="Sumrio1"/>
        <w:tabs>
          <w:tab w:val="right" w:pos="9344"/>
        </w:tabs>
        <w:rPr>
          <w:rFonts w:ascii="Calibri" w:hAnsi="Calibri"/>
          <w:noProof/>
          <w:sz w:val="22"/>
          <w:szCs w:val="22"/>
        </w:rPr>
      </w:pPr>
      <w:r w:rsidRPr="2E51A777">
        <w:rPr>
          <w:noProof/>
        </w:rPr>
        <w:t>4. Plano de Avaliações</w:t>
      </w:r>
      <w:r>
        <w:tab/>
      </w:r>
      <w:r w:rsidRPr="2E51A777">
        <w:rPr>
          <w:noProof/>
        </w:rPr>
        <w:fldChar w:fldCharType="begin"/>
      </w:r>
      <w:r w:rsidRPr="2E51A777">
        <w:rPr>
          <w:noProof/>
        </w:rPr>
        <w:instrText xml:space="preserve"> PAGEREF _Toc177988653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2E51A777">
        <w:rPr>
          <w:noProof/>
        </w:rPr>
        <w:t>4</w:t>
      </w:r>
      <w:r w:rsidRPr="2E51A777">
        <w:rPr>
          <w:noProof/>
        </w:rPr>
        <w:fldChar w:fldCharType="end"/>
      </w:r>
    </w:p>
    <w:p w14:paraId="361887D9" w14:textId="77777777" w:rsidR="00AE5BF5" w:rsidRDefault="00AE5BF5" w:rsidP="00AE5BF5">
      <w:pPr>
        <w:pStyle w:val="Sumrio1"/>
        <w:tabs>
          <w:tab w:val="right" w:pos="9344"/>
        </w:tabs>
        <w:rPr>
          <w:rFonts w:ascii="Calibri" w:hAnsi="Calibri"/>
          <w:noProof/>
          <w:sz w:val="22"/>
          <w:szCs w:val="22"/>
        </w:rPr>
      </w:pPr>
      <w:r w:rsidRPr="2E51A777">
        <w:rPr>
          <w:noProof/>
        </w:rPr>
        <w:t>5. Registros de Qualidade</w:t>
      </w:r>
      <w:r>
        <w:tab/>
      </w:r>
      <w:r w:rsidRPr="2E51A777">
        <w:rPr>
          <w:noProof/>
        </w:rPr>
        <w:fldChar w:fldCharType="begin"/>
      </w:r>
      <w:r w:rsidRPr="2E51A777">
        <w:rPr>
          <w:noProof/>
        </w:rPr>
        <w:instrText xml:space="preserve"> PAGEREF _Toc177988654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2E51A777">
        <w:rPr>
          <w:noProof/>
        </w:rPr>
        <w:t>4</w:t>
      </w:r>
      <w:r w:rsidRPr="2E51A777">
        <w:rPr>
          <w:noProof/>
        </w:rPr>
        <w:fldChar w:fldCharType="end"/>
      </w:r>
    </w:p>
    <w:p w14:paraId="66205F54" w14:textId="77777777" w:rsidR="00AE5BF5" w:rsidRDefault="00AE5BF5" w:rsidP="00AE5BF5">
      <w:pPr>
        <w:pStyle w:val="Sumrio1"/>
        <w:tabs>
          <w:tab w:val="right" w:pos="9344"/>
        </w:tabs>
        <w:rPr>
          <w:rFonts w:ascii="Calibri" w:hAnsi="Calibri"/>
          <w:noProof/>
          <w:sz w:val="22"/>
          <w:szCs w:val="22"/>
        </w:rPr>
      </w:pPr>
      <w:r w:rsidRPr="2E51A777">
        <w:rPr>
          <w:noProof/>
        </w:rPr>
        <w:t>6. Definição das Não-Conformidades</w:t>
      </w:r>
      <w:r>
        <w:tab/>
      </w:r>
      <w:r w:rsidRPr="2E51A777">
        <w:rPr>
          <w:noProof/>
        </w:rPr>
        <w:fldChar w:fldCharType="begin"/>
      </w:r>
      <w:r w:rsidRPr="2E51A777">
        <w:rPr>
          <w:noProof/>
        </w:rPr>
        <w:instrText xml:space="preserve"> PAGEREF _Toc177988655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2E51A777">
        <w:rPr>
          <w:noProof/>
        </w:rPr>
        <w:t>4</w:t>
      </w:r>
      <w:r w:rsidRPr="2E51A777">
        <w:rPr>
          <w:noProof/>
        </w:rPr>
        <w:fldChar w:fldCharType="end"/>
      </w:r>
    </w:p>
    <w:p w14:paraId="02F60F02" w14:textId="77777777" w:rsidR="00AE5BF5" w:rsidRDefault="00AE5BF5" w:rsidP="00AE5BF5">
      <w:pPr>
        <w:pStyle w:val="Sumrio1"/>
        <w:tabs>
          <w:tab w:val="right" w:pos="9344"/>
        </w:tabs>
        <w:rPr>
          <w:rFonts w:ascii="Calibri" w:hAnsi="Calibri"/>
          <w:noProof/>
          <w:sz w:val="22"/>
          <w:szCs w:val="22"/>
        </w:rPr>
      </w:pPr>
      <w:r w:rsidRPr="2E51A777">
        <w:rPr>
          <w:noProof/>
        </w:rPr>
        <w:t>7. Processo de escalonamento</w:t>
      </w:r>
      <w:r>
        <w:tab/>
      </w:r>
      <w:r w:rsidRPr="2E51A777">
        <w:rPr>
          <w:noProof/>
        </w:rPr>
        <w:fldChar w:fldCharType="begin"/>
      </w:r>
      <w:r w:rsidRPr="2E51A777">
        <w:rPr>
          <w:noProof/>
        </w:rPr>
        <w:instrText xml:space="preserve"> PAGEREF _Toc177988656 \h </w:instrText>
      </w:r>
      <w:r w:rsidRPr="2E51A777">
        <w:rPr>
          <w:noProof/>
        </w:rPr>
      </w:r>
      <w:r w:rsidRPr="2E51A777">
        <w:rPr>
          <w:noProof/>
        </w:rPr>
        <w:fldChar w:fldCharType="separate"/>
      </w:r>
      <w:r w:rsidRPr="2E51A777">
        <w:rPr>
          <w:noProof/>
        </w:rPr>
        <w:t>4</w:t>
      </w:r>
      <w:r w:rsidRPr="2E51A777">
        <w:rPr>
          <w:noProof/>
        </w:rPr>
        <w:fldChar w:fldCharType="end"/>
      </w:r>
    </w:p>
    <w:p w14:paraId="11DBE5F1" w14:textId="77777777" w:rsidR="00151D94" w:rsidRDefault="00AE5BF5" w:rsidP="00AE5BF5">
      <w:pPr>
        <w:jc w:val="center"/>
        <w:rPr>
          <w:sz w:val="22"/>
          <w:szCs w:val="22"/>
        </w:rPr>
      </w:pPr>
      <w:r w:rsidRPr="2E51A777">
        <w:rPr>
          <w:sz w:val="22"/>
          <w:szCs w:val="22"/>
        </w:rPr>
        <w:fldChar w:fldCharType="end"/>
      </w:r>
    </w:p>
    <w:p w14:paraId="03D306A8" w14:textId="52B3B0F9" w:rsidR="00BC61D9" w:rsidRPr="00151D94" w:rsidRDefault="00151D94" w:rsidP="00151D94">
      <w:pPr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BC61D9" w:rsidRPr="00BC61D9">
        <w:lastRenderedPageBreak/>
        <w:t xml:space="preserve"> </w:t>
      </w:r>
    </w:p>
    <w:p w14:paraId="1A40613A" w14:textId="5BB27B8E" w:rsidR="00475F99" w:rsidRDefault="0015386E" w:rsidP="2E51A777">
      <w:pPr>
        <w:pStyle w:val="Ttulo-TPL"/>
      </w:pPr>
      <w:r>
        <w:t xml:space="preserve">1. </w:t>
      </w:r>
      <w:r w:rsidR="00475F99">
        <w:t>Introdução</w:t>
      </w:r>
    </w:p>
    <w:p w14:paraId="1AAF0EF6" w14:textId="56083435" w:rsidR="2E51A777" w:rsidRDefault="2E51A777" w:rsidP="003F0A30">
      <w:pPr>
        <w:pStyle w:val="Comentario-TPL"/>
      </w:pPr>
    </w:p>
    <w:p w14:paraId="151F7C26" w14:textId="77777777" w:rsidR="0015386E" w:rsidRDefault="0015386E" w:rsidP="2E51A777">
      <w:pPr>
        <w:pStyle w:val="SubTitulo-TPL"/>
      </w:pPr>
      <w:r>
        <w:t xml:space="preserve">1.1 </w:t>
      </w:r>
      <w:r w:rsidR="00475F99">
        <w:t>Objetivo</w:t>
      </w:r>
    </w:p>
    <w:p w14:paraId="7EDD01DB" w14:textId="77777777" w:rsidR="00A62C1B" w:rsidRDefault="34B37415" w:rsidP="7151BB01">
      <w:pPr>
        <w:spacing w:after="160" w:line="276" w:lineRule="auto"/>
      </w:pPr>
      <w:r w:rsidRPr="7151BB01">
        <w:t xml:space="preserve">Este documento tem como objetivo definir a estratégia de garantia da qualidade aplicada ao projeto </w:t>
      </w:r>
      <w:proofErr w:type="spellStart"/>
      <w:r w:rsidRPr="7151BB01">
        <w:t>JoinUp</w:t>
      </w:r>
      <w:proofErr w:type="spellEnd"/>
      <w:r w:rsidRPr="7151BB01">
        <w:t xml:space="preserve">, estabelecendo as atividades de qualidade, os artefatos que serão objeto de auditoria, o cronograma de avaliações, as categorias de não conformidades (NC) com seus respectivos prazos de resolução, as responsabilidades pela correção e o processo de escalonamento. </w:t>
      </w:r>
    </w:p>
    <w:p w14:paraId="428F0283" w14:textId="0005B5D8" w:rsidR="34B37415" w:rsidRDefault="34B37415" w:rsidP="7151BB01">
      <w:pPr>
        <w:spacing w:after="160" w:line="276" w:lineRule="auto"/>
      </w:pPr>
      <w:r w:rsidRPr="7151BB01">
        <w:t>O plano orienta o trabalho da equipe auditora e serve como referência para a equipe avaliada durante tod</w:t>
      </w:r>
      <w:r w:rsidR="00F75846">
        <w:t>o o período.</w:t>
      </w:r>
    </w:p>
    <w:p w14:paraId="6A00B67B" w14:textId="20DE38D9" w:rsidR="7151BB01" w:rsidRDefault="7151BB01" w:rsidP="7151BB01">
      <w:pPr>
        <w:pStyle w:val="Corpodetexto"/>
        <w:ind w:left="708"/>
        <w:jc w:val="both"/>
        <w:rPr>
          <w:rFonts w:ascii="Arial" w:hAnsi="Arial" w:cs="Arial"/>
        </w:rPr>
      </w:pPr>
    </w:p>
    <w:p w14:paraId="329400F6" w14:textId="77777777" w:rsidR="0015386E" w:rsidRDefault="0015386E" w:rsidP="2E51A777">
      <w:pPr>
        <w:pStyle w:val="SubTitulo-TPL"/>
      </w:pPr>
      <w:r>
        <w:t>1.</w:t>
      </w:r>
      <w:r w:rsidR="00892EE8">
        <w:t>2</w:t>
      </w:r>
      <w:r>
        <w:t xml:space="preserve"> </w:t>
      </w:r>
      <w:r w:rsidR="00475F99">
        <w:t>Visão Geral</w:t>
      </w:r>
    </w:p>
    <w:p w14:paraId="65EE0653" w14:textId="7F3653AB" w:rsidR="00DC4108" w:rsidRDefault="7DCA9292" w:rsidP="4D27799E">
      <w:pPr>
        <w:spacing w:after="160" w:line="276" w:lineRule="auto"/>
      </w:pPr>
      <w:r w:rsidRPr="4D27799E">
        <w:rPr>
          <w:lang w:val="sv-SE"/>
        </w:rPr>
        <w:t xml:space="preserve">O JoinUp é uma rede social voltada a eventos, integrada a uma plataforma de compra e venda de ingressos e ao gerenciamento de eventos, desenvolvida pela equipe no âmbito da disciplina de Experiência Criativa. </w:t>
      </w:r>
    </w:p>
    <w:p w14:paraId="0B6E9288" w14:textId="017EE635" w:rsidR="00DC4108" w:rsidRDefault="7DCA9292" w:rsidP="4D27799E">
      <w:pPr>
        <w:spacing w:after="160" w:line="276" w:lineRule="auto"/>
      </w:pPr>
      <w:r w:rsidRPr="7EC7AAEF">
        <w:t xml:space="preserve">Os artefatos de especificação </w:t>
      </w:r>
      <w:r w:rsidR="7A372E1D" w:rsidRPr="5011EC0C">
        <w:t>escolhidos foram</w:t>
      </w:r>
      <w:r w:rsidR="7A372E1D" w:rsidRPr="717B9493">
        <w:t xml:space="preserve"> </w:t>
      </w:r>
    </w:p>
    <w:p w14:paraId="359BFB44" w14:textId="226661B7" w:rsidR="00DC4108" w:rsidRDefault="009B4453" w:rsidP="4849DED3">
      <w:pPr>
        <w:pStyle w:val="PargrafodaLista"/>
        <w:numPr>
          <w:ilvl w:val="0"/>
          <w:numId w:val="4"/>
        </w:numPr>
        <w:spacing w:after="160" w:line="276" w:lineRule="auto"/>
      </w:pPr>
      <w:r>
        <w:t>3 Objet</w:t>
      </w:r>
      <w:r w:rsidR="00AC54C4">
        <w:t>ivos</w:t>
      </w:r>
    </w:p>
    <w:p w14:paraId="1C5A279F" w14:textId="5017A9D1" w:rsidR="00DC4108" w:rsidRDefault="009B4453" w:rsidP="1F435E2D">
      <w:pPr>
        <w:pStyle w:val="PargrafodaLista"/>
        <w:numPr>
          <w:ilvl w:val="0"/>
          <w:numId w:val="4"/>
        </w:numPr>
        <w:spacing w:after="160" w:line="276" w:lineRule="auto"/>
      </w:pPr>
      <w:r>
        <w:t>Visão de Pro</w:t>
      </w:r>
      <w:r w:rsidR="00AC54C4">
        <w:t>duto</w:t>
      </w:r>
    </w:p>
    <w:p w14:paraId="67F2EB6B" w14:textId="405FCAB8" w:rsidR="00AC54C4" w:rsidRDefault="00AC54C4" w:rsidP="1F435E2D">
      <w:pPr>
        <w:pStyle w:val="PargrafodaLista"/>
        <w:numPr>
          <w:ilvl w:val="0"/>
          <w:numId w:val="4"/>
        </w:numPr>
        <w:spacing w:after="160" w:line="276" w:lineRule="auto"/>
      </w:pPr>
      <w:r>
        <w:t>Canvas PBB</w:t>
      </w:r>
    </w:p>
    <w:p w14:paraId="747A871F" w14:textId="74FC7C44" w:rsidR="00AC54C4" w:rsidRDefault="00AC54C4" w:rsidP="1F435E2D">
      <w:pPr>
        <w:pStyle w:val="PargrafodaLista"/>
        <w:numPr>
          <w:ilvl w:val="0"/>
          <w:numId w:val="4"/>
        </w:numPr>
        <w:spacing w:after="160" w:line="276" w:lineRule="auto"/>
      </w:pPr>
      <w:r>
        <w:t>Relação User Stories e Critérios de Aceite</w:t>
      </w:r>
    </w:p>
    <w:p w14:paraId="25833046" w14:textId="7C70C0C3" w:rsidR="00AC54C4" w:rsidRDefault="00AC54C4" w:rsidP="1F435E2D">
      <w:pPr>
        <w:pStyle w:val="PargrafodaLista"/>
        <w:numPr>
          <w:ilvl w:val="0"/>
          <w:numId w:val="4"/>
        </w:numPr>
        <w:spacing w:after="160" w:line="276" w:lineRule="auto"/>
      </w:pPr>
      <w:r>
        <w:t>Modelo Relacional</w:t>
      </w:r>
    </w:p>
    <w:p w14:paraId="13432180" w14:textId="024BD340" w:rsidR="00075D74" w:rsidRDefault="00075D74" w:rsidP="2E51A777">
      <w:pPr>
        <w:pStyle w:val="Corpodetexto"/>
        <w:rPr>
          <w:lang w:val="sv-SE" w:eastAsia="en-US"/>
        </w:rPr>
      </w:pPr>
    </w:p>
    <w:p w14:paraId="67E61F4E" w14:textId="5D2FDCE8" w:rsidR="00075D74" w:rsidRDefault="00075D74" w:rsidP="2E51A777">
      <w:pPr>
        <w:pStyle w:val="Corpodetexto"/>
        <w:rPr>
          <w:lang w:val="sv-SE" w:eastAsia="en-US"/>
        </w:rPr>
      </w:pPr>
      <w:r>
        <w:rPr>
          <w:lang w:val="sv-SE" w:eastAsia="en-US"/>
        </w:rPr>
        <w:br w:type="page"/>
      </w:r>
    </w:p>
    <w:p w14:paraId="6D89EB11" w14:textId="77777777" w:rsidR="007C367A" w:rsidRDefault="007C367A" w:rsidP="2E51A777">
      <w:pPr>
        <w:pStyle w:val="Ttulo-TPL"/>
      </w:pPr>
      <w:r>
        <w:t>2. Documentação, Padrões e Diretrizes</w:t>
      </w:r>
    </w:p>
    <w:p w14:paraId="10BE6479" w14:textId="248D0BEC" w:rsidR="00DC7227" w:rsidRDefault="00DC7227" w:rsidP="003F0A30">
      <w:pPr>
        <w:pStyle w:val="InfoBlue"/>
      </w:pPr>
      <w:r>
        <w:t xml:space="preserve">Esta seção descreve a documentação, padrões e diretrizes utilizadas no desenvolvimento do projeto </w:t>
      </w:r>
      <w:r w:rsidR="557FA921">
        <w:t>JoinUp</w:t>
      </w:r>
      <w:r w:rsidR="64691406">
        <w:t>,</w:t>
      </w:r>
      <w:r>
        <w:t xml:space="preserve"> para atender aos objetivos de qualidade estabelecidos para este projeto.</w:t>
      </w:r>
    </w:p>
    <w:p w14:paraId="1B4376E3" w14:textId="77777777" w:rsidR="00EE6C5C" w:rsidRPr="00DC7227" w:rsidRDefault="00EE6C5C" w:rsidP="00EE6C5C">
      <w:pPr>
        <w:pStyle w:val="Corpodetexto"/>
        <w:rPr>
          <w:lang w:val="sv-SE" w:eastAsia="en-US"/>
        </w:rPr>
      </w:pPr>
    </w:p>
    <w:tbl>
      <w:tblPr>
        <w:tblW w:w="965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7"/>
        <w:gridCol w:w="4271"/>
      </w:tblGrid>
      <w:tr w:rsidR="004E3B70" w:rsidRPr="006273DA" w14:paraId="4C15D3FF" w14:textId="77777777">
        <w:trPr>
          <w:trHeight w:val="377"/>
        </w:trPr>
        <w:tc>
          <w:tcPr>
            <w:tcW w:w="5387" w:type="dxa"/>
            <w:shd w:val="clear" w:color="auto" w:fill="BFBFBF"/>
          </w:tcPr>
          <w:p w14:paraId="0634B4DA" w14:textId="77777777" w:rsidR="004E3B70" w:rsidRPr="006B6371" w:rsidRDefault="004E3B70" w:rsidP="00752B23">
            <w:pPr>
              <w:pStyle w:val="Corpodetexto"/>
              <w:ind w:left="360"/>
              <w:rPr>
                <w:rFonts w:ascii="Arial" w:hAnsi="Arial" w:cs="Arial"/>
              </w:rPr>
            </w:pPr>
            <w:r w:rsidRPr="006B6371">
              <w:rPr>
                <w:rFonts w:ascii="Arial" w:hAnsi="Arial" w:cs="Arial"/>
              </w:rPr>
              <w:t>Documento</w:t>
            </w:r>
          </w:p>
        </w:tc>
        <w:tc>
          <w:tcPr>
            <w:tcW w:w="4271" w:type="dxa"/>
            <w:shd w:val="clear" w:color="auto" w:fill="BFBFBF"/>
          </w:tcPr>
          <w:p w14:paraId="2F0ACAE1" w14:textId="77777777" w:rsidR="004E3B70" w:rsidRPr="006B6371" w:rsidRDefault="004E3B70" w:rsidP="00752B23">
            <w:pPr>
              <w:pStyle w:val="Corpodetexto"/>
              <w:ind w:left="360"/>
              <w:rPr>
                <w:rFonts w:ascii="Arial" w:hAnsi="Arial" w:cs="Arial"/>
              </w:rPr>
            </w:pPr>
            <w:r w:rsidRPr="006B6371">
              <w:rPr>
                <w:rFonts w:ascii="Arial" w:hAnsi="Arial" w:cs="Arial"/>
              </w:rPr>
              <w:t xml:space="preserve">Versão </w:t>
            </w:r>
          </w:p>
        </w:tc>
      </w:tr>
      <w:tr w:rsidR="00DC7227" w:rsidRPr="006273DA" w14:paraId="7DBDFFF5" w14:textId="77777777">
        <w:trPr>
          <w:trHeight w:val="377"/>
        </w:trPr>
        <w:tc>
          <w:tcPr>
            <w:tcW w:w="5387" w:type="dxa"/>
          </w:tcPr>
          <w:p w14:paraId="7C72ACF2" w14:textId="58FC0059" w:rsidR="00DC7227" w:rsidRPr="006273DA" w:rsidRDefault="00774AEC" w:rsidP="009D201B">
            <w:pPr>
              <w:pStyle w:val="Corpodetex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Artefato </w:t>
            </w:r>
            <w:r w:rsidR="009172C7">
              <w:rPr>
                <w:rFonts w:ascii="Arial" w:hAnsi="Arial" w:cs="Arial"/>
                <w:sz w:val="22"/>
                <w:szCs w:val="22"/>
              </w:rPr>
              <w:t>1</w:t>
            </w:r>
            <w:r w:rsidR="007C747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00BAD">
              <w:rPr>
                <w:rFonts w:ascii="Arial" w:hAnsi="Arial" w:cs="Arial"/>
                <w:sz w:val="22"/>
                <w:szCs w:val="22"/>
              </w:rPr>
              <w:t>–</w:t>
            </w:r>
            <w:r w:rsidR="007C747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00BAD">
              <w:rPr>
                <w:rFonts w:ascii="Arial" w:hAnsi="Arial" w:cs="Arial"/>
                <w:sz w:val="22"/>
                <w:szCs w:val="22"/>
              </w:rPr>
              <w:t>Quadro 3 Objetivos</w:t>
            </w:r>
          </w:p>
        </w:tc>
        <w:tc>
          <w:tcPr>
            <w:tcW w:w="4271" w:type="dxa"/>
          </w:tcPr>
          <w:p w14:paraId="5661B733" w14:textId="69B0B54D" w:rsidR="00307BDC" w:rsidRPr="006273DA" w:rsidRDefault="00307BDC" w:rsidP="009333ED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1.0</w:t>
            </w:r>
          </w:p>
        </w:tc>
      </w:tr>
      <w:tr w:rsidR="00307BDC" w:rsidRPr="006273DA" w14:paraId="486FDC18" w14:textId="77777777">
        <w:trPr>
          <w:trHeight w:val="377"/>
        </w:trPr>
        <w:tc>
          <w:tcPr>
            <w:tcW w:w="5387" w:type="dxa"/>
          </w:tcPr>
          <w:p w14:paraId="7D115170" w14:textId="386829F0" w:rsidR="00307BDC" w:rsidRPr="006273DA" w:rsidRDefault="00307BDC" w:rsidP="00307BDC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Artefato </w:t>
            </w:r>
            <w:r w:rsidR="009172C7">
              <w:rPr>
                <w:rFonts w:ascii="Arial" w:hAnsi="Arial" w:cs="Arial"/>
                <w:sz w:val="22"/>
                <w:szCs w:val="22"/>
              </w:rPr>
              <w:t>2</w:t>
            </w:r>
            <w:r w:rsidR="3F6C066D" w:rsidRPr="75A3D29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3F6C066D" w:rsidRPr="0233CFA4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3F6C066D" w:rsidRPr="318CED55">
              <w:rPr>
                <w:rFonts w:ascii="Arial" w:hAnsi="Arial" w:cs="Arial"/>
                <w:sz w:val="22"/>
                <w:szCs w:val="22"/>
              </w:rPr>
              <w:t>Visão de Produto</w:t>
            </w:r>
          </w:p>
        </w:tc>
        <w:tc>
          <w:tcPr>
            <w:tcW w:w="4271" w:type="dxa"/>
          </w:tcPr>
          <w:p w14:paraId="1C6E2436" w14:textId="31309798" w:rsidR="00307BDC" w:rsidRPr="006273DA" w:rsidRDefault="00307BDC" w:rsidP="00307BDC">
            <w:pPr>
              <w:pStyle w:val="Corpodetex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1.0</w:t>
            </w:r>
          </w:p>
        </w:tc>
      </w:tr>
      <w:tr w:rsidR="00307BDC" w:rsidRPr="006273DA" w14:paraId="2382CEF6" w14:textId="77777777">
        <w:trPr>
          <w:trHeight w:val="443"/>
        </w:trPr>
        <w:tc>
          <w:tcPr>
            <w:tcW w:w="5387" w:type="dxa"/>
          </w:tcPr>
          <w:p w14:paraId="065B7291" w14:textId="733718E1" w:rsidR="00307BDC" w:rsidRPr="006273DA" w:rsidRDefault="00307BDC" w:rsidP="00307BDC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Artefato </w:t>
            </w:r>
            <w:r w:rsidR="009172C7">
              <w:rPr>
                <w:rFonts w:ascii="Arial" w:hAnsi="Arial" w:cs="Arial"/>
                <w:sz w:val="22"/>
                <w:szCs w:val="22"/>
              </w:rPr>
              <w:t>3</w:t>
            </w:r>
            <w:r w:rsidR="006641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24DE">
              <w:rPr>
                <w:rFonts w:ascii="Arial" w:hAnsi="Arial" w:cs="Arial"/>
                <w:sz w:val="22"/>
                <w:szCs w:val="22"/>
              </w:rPr>
              <w:t>–</w:t>
            </w:r>
            <w:r w:rsidR="006641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24DE">
              <w:rPr>
                <w:rFonts w:ascii="Arial" w:hAnsi="Arial" w:cs="Arial"/>
                <w:sz w:val="22"/>
                <w:szCs w:val="22"/>
              </w:rPr>
              <w:t>Canvas PBB</w:t>
            </w:r>
          </w:p>
        </w:tc>
        <w:tc>
          <w:tcPr>
            <w:tcW w:w="4271" w:type="dxa"/>
          </w:tcPr>
          <w:p w14:paraId="7D46E316" w14:textId="478005E6" w:rsidR="00307BDC" w:rsidRPr="006273DA" w:rsidRDefault="00307BDC" w:rsidP="00307BDC">
            <w:pPr>
              <w:pStyle w:val="Corpodetexto"/>
            </w:pPr>
            <w:r>
              <w:rPr>
                <w:rFonts w:ascii="Arial" w:hAnsi="Arial" w:cs="Arial"/>
                <w:sz w:val="22"/>
                <w:szCs w:val="22"/>
              </w:rPr>
              <w:t>1.0</w:t>
            </w:r>
          </w:p>
        </w:tc>
      </w:tr>
      <w:tr w:rsidR="00307BDC" w:rsidRPr="006273DA" w14:paraId="703D4B8F" w14:textId="77777777">
        <w:trPr>
          <w:trHeight w:val="443"/>
        </w:trPr>
        <w:tc>
          <w:tcPr>
            <w:tcW w:w="5387" w:type="dxa"/>
          </w:tcPr>
          <w:p w14:paraId="6C4A7288" w14:textId="59A1E457" w:rsidR="00307BDC" w:rsidRPr="00CA6905" w:rsidRDefault="00307BDC" w:rsidP="003F0A30">
            <w:pPr>
              <w:pStyle w:val="InfoBlue"/>
            </w:pPr>
            <w:r>
              <w:t xml:space="preserve">Artefato </w:t>
            </w:r>
            <w:r w:rsidR="009172C7">
              <w:t>4</w:t>
            </w:r>
            <w:r w:rsidR="4C54C443">
              <w:t xml:space="preserve"> -Relação de User Stories e Critério de aceite.</w:t>
            </w:r>
          </w:p>
        </w:tc>
        <w:tc>
          <w:tcPr>
            <w:tcW w:w="4271" w:type="dxa"/>
          </w:tcPr>
          <w:p w14:paraId="7F18A9F6" w14:textId="18929142" w:rsidR="00307BDC" w:rsidRPr="00CA6905" w:rsidRDefault="00307BDC" w:rsidP="003F0A30">
            <w:pPr>
              <w:pStyle w:val="InfoBlue"/>
            </w:pPr>
            <w:r>
              <w:t>1.0</w:t>
            </w:r>
          </w:p>
        </w:tc>
      </w:tr>
      <w:tr w:rsidR="00307BDC" w:rsidRPr="006273DA" w14:paraId="13C67A9F" w14:textId="77777777">
        <w:trPr>
          <w:trHeight w:val="443"/>
        </w:trPr>
        <w:tc>
          <w:tcPr>
            <w:tcW w:w="5387" w:type="dxa"/>
          </w:tcPr>
          <w:p w14:paraId="7A889D43" w14:textId="255C6773" w:rsidR="00307BDC" w:rsidRPr="00CA6905" w:rsidRDefault="00307BDC" w:rsidP="003F0A30">
            <w:pPr>
              <w:pStyle w:val="InfoBlue"/>
            </w:pPr>
            <w:r>
              <w:t xml:space="preserve">Artefato </w:t>
            </w:r>
            <w:r w:rsidR="009172C7">
              <w:t>5</w:t>
            </w:r>
            <w:r w:rsidR="00640A99">
              <w:t xml:space="preserve"> – Modelo Relacional</w:t>
            </w:r>
          </w:p>
        </w:tc>
        <w:tc>
          <w:tcPr>
            <w:tcW w:w="4271" w:type="dxa"/>
          </w:tcPr>
          <w:p w14:paraId="66061E54" w14:textId="4EB0A20F" w:rsidR="00307BDC" w:rsidRPr="00CA6905" w:rsidRDefault="00307BDC" w:rsidP="003F0A30">
            <w:pPr>
              <w:pStyle w:val="InfoBlue"/>
            </w:pPr>
            <w:r>
              <w:t>1.0</w:t>
            </w:r>
          </w:p>
        </w:tc>
      </w:tr>
      <w:tr w:rsidR="00307BDC" w:rsidRPr="006273DA" w14:paraId="59CCA584" w14:textId="77777777">
        <w:trPr>
          <w:trHeight w:val="443"/>
        </w:trPr>
        <w:tc>
          <w:tcPr>
            <w:tcW w:w="5387" w:type="dxa"/>
          </w:tcPr>
          <w:p w14:paraId="405AF423" w14:textId="3ECF1235" w:rsidR="00307BDC" w:rsidRPr="00CA6905" w:rsidRDefault="00307BDC" w:rsidP="003F0A30">
            <w:pPr>
              <w:pStyle w:val="InfoBlue"/>
            </w:pPr>
          </w:p>
        </w:tc>
        <w:tc>
          <w:tcPr>
            <w:tcW w:w="4271" w:type="dxa"/>
          </w:tcPr>
          <w:p w14:paraId="7C54BC67" w14:textId="0F1858A2" w:rsidR="00307BDC" w:rsidRPr="00CA6905" w:rsidRDefault="00307BDC" w:rsidP="003F0A30">
            <w:pPr>
              <w:pStyle w:val="InfoBlue"/>
            </w:pPr>
          </w:p>
        </w:tc>
      </w:tr>
    </w:tbl>
    <w:p w14:paraId="1AF69A96" w14:textId="77777777" w:rsidR="00307BDC" w:rsidRDefault="00307BDC" w:rsidP="00EE6C5C">
      <w:pPr>
        <w:pStyle w:val="Corpodetexto"/>
        <w:rPr>
          <w:lang w:eastAsia="en-US"/>
        </w:rPr>
      </w:pPr>
    </w:p>
    <w:p w14:paraId="561DDC86" w14:textId="751927D4" w:rsidR="00EE6C5C" w:rsidRDefault="00307BDC" w:rsidP="00EE6C5C">
      <w:pPr>
        <w:pStyle w:val="Corpodetexto"/>
        <w:rPr>
          <w:lang w:eastAsia="en-US"/>
        </w:rPr>
      </w:pPr>
      <w:r>
        <w:rPr>
          <w:lang w:eastAsia="en-US"/>
        </w:rPr>
        <w:br w:type="page"/>
      </w:r>
    </w:p>
    <w:p w14:paraId="019539F9" w14:textId="77777777" w:rsidR="00892EE8" w:rsidRDefault="00892EE8" w:rsidP="00892EE8">
      <w:pPr>
        <w:pStyle w:val="Ttulo-TPL"/>
      </w:pPr>
      <w:bookmarkStart w:id="0" w:name="_Toc456598590"/>
      <w:bookmarkStart w:id="1" w:name="_Toc456600921"/>
      <w:bookmarkStart w:id="2" w:name="_Toc202836789"/>
      <w:bookmarkStart w:id="3" w:name="_Toc177988458"/>
      <w:bookmarkStart w:id="4" w:name="_Toc177988652"/>
      <w:r>
        <w:t>3</w:t>
      </w:r>
      <w:r w:rsidRPr="00121100">
        <w:t xml:space="preserve"> </w:t>
      </w:r>
      <w:bookmarkEnd w:id="0"/>
      <w:bookmarkEnd w:id="1"/>
      <w:bookmarkEnd w:id="2"/>
      <w:r>
        <w:t>Itens a Serem Avaliados</w:t>
      </w:r>
      <w:bookmarkEnd w:id="3"/>
      <w:bookmarkEnd w:id="4"/>
    </w:p>
    <w:p w14:paraId="54DDB1E3" w14:textId="77777777" w:rsidR="00892EE8" w:rsidRDefault="00892EE8" w:rsidP="00892EE8">
      <w:pPr>
        <w:pStyle w:val="Corpodetexto"/>
        <w:jc w:val="both"/>
        <w:rPr>
          <w:rFonts w:ascii="Arial" w:hAnsi="Arial" w:cs="Arial"/>
        </w:rPr>
      </w:pPr>
    </w:p>
    <w:p w14:paraId="57FE46A7" w14:textId="79108C57" w:rsidR="00892EE8" w:rsidRDefault="00892EE8" w:rsidP="00892EE8">
      <w:pPr>
        <w:pStyle w:val="Corpodetexto"/>
        <w:jc w:val="both"/>
        <w:rPr>
          <w:rFonts w:ascii="Arial" w:hAnsi="Arial" w:cs="Arial"/>
        </w:rPr>
      </w:pPr>
      <w:r w:rsidRPr="00DC7227">
        <w:rPr>
          <w:rFonts w:ascii="Arial" w:hAnsi="Arial" w:cs="Arial"/>
        </w:rPr>
        <w:t xml:space="preserve">Este tópico fornece uma lista de todos os documentos </w:t>
      </w:r>
      <w:r>
        <w:rPr>
          <w:rFonts w:ascii="Arial" w:hAnsi="Arial" w:cs="Arial"/>
        </w:rPr>
        <w:t xml:space="preserve">do projeto </w:t>
      </w:r>
      <w:proofErr w:type="spellStart"/>
      <w:r w:rsidR="2D84571C" w:rsidRPr="6D73D145">
        <w:rPr>
          <w:rFonts w:ascii="Arial" w:hAnsi="Arial" w:cs="Arial"/>
        </w:rPr>
        <w:t>JoinUp</w:t>
      </w:r>
      <w:proofErr w:type="spellEnd"/>
      <w:r w:rsidRPr="5E7F84BC">
        <w:rPr>
          <w:i/>
          <w:color w:val="2F5496"/>
        </w:rPr>
        <w:t xml:space="preserve"> </w:t>
      </w:r>
      <w:r>
        <w:rPr>
          <w:rFonts w:ascii="Arial" w:hAnsi="Arial" w:cs="Arial"/>
        </w:rPr>
        <w:t>que serão objetos de avaliação</w:t>
      </w:r>
      <w:r w:rsidRPr="00DC7227">
        <w:rPr>
          <w:rFonts w:ascii="Arial" w:hAnsi="Arial" w:cs="Arial"/>
        </w:rPr>
        <w:t>, indicando o local de armazenamento</w:t>
      </w:r>
      <w:r>
        <w:rPr>
          <w:rFonts w:ascii="Arial" w:hAnsi="Arial" w:cs="Arial"/>
        </w:rPr>
        <w:t>:</w:t>
      </w:r>
    </w:p>
    <w:p w14:paraId="50E95D44" w14:textId="77777777" w:rsidR="00892EE8" w:rsidRPr="00DC7227" w:rsidRDefault="00892EE8" w:rsidP="00892EE8">
      <w:pPr>
        <w:pStyle w:val="Corpodetexto"/>
        <w:jc w:val="both"/>
        <w:rPr>
          <w:rFonts w:ascii="Arial" w:hAnsi="Arial" w:cs="Arial"/>
          <w:lang w:eastAsia="en-US"/>
        </w:rPr>
      </w:pPr>
    </w:p>
    <w:tbl>
      <w:tblPr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5695"/>
        <w:gridCol w:w="1403"/>
      </w:tblGrid>
      <w:tr w:rsidR="00892EE8" w14:paraId="68697085" w14:textId="77777777">
        <w:trPr>
          <w:trHeight w:val="358"/>
        </w:trPr>
        <w:tc>
          <w:tcPr>
            <w:tcW w:w="2708" w:type="dxa"/>
            <w:shd w:val="clear" w:color="auto" w:fill="BFBFBF"/>
          </w:tcPr>
          <w:p w14:paraId="23ABE96C" w14:textId="77777777" w:rsidR="00892EE8" w:rsidRPr="00900F4A" w:rsidRDefault="00892EE8" w:rsidP="003F0A30">
            <w:pPr>
              <w:pStyle w:val="InfoBlue"/>
            </w:pPr>
            <w:r w:rsidRPr="00900F4A">
              <w:t>Documento</w:t>
            </w:r>
          </w:p>
        </w:tc>
        <w:tc>
          <w:tcPr>
            <w:tcW w:w="5695" w:type="dxa"/>
            <w:shd w:val="clear" w:color="auto" w:fill="BFBFBF"/>
          </w:tcPr>
          <w:p w14:paraId="1526A768" w14:textId="77777777" w:rsidR="00892EE8" w:rsidRPr="00900F4A" w:rsidRDefault="00892EE8" w:rsidP="008350E2">
            <w:pPr>
              <w:pStyle w:val="Corpodetexto"/>
              <w:rPr>
                <w:rFonts w:ascii="Arial" w:hAnsi="Arial" w:cs="Arial"/>
                <w:lang w:eastAsia="en-US"/>
              </w:rPr>
            </w:pPr>
            <w:r w:rsidRPr="00900F4A">
              <w:rPr>
                <w:rFonts w:ascii="Arial" w:hAnsi="Arial" w:cs="Arial"/>
                <w:lang w:eastAsia="en-US"/>
              </w:rPr>
              <w:t>Local de Armazenamento</w:t>
            </w:r>
          </w:p>
        </w:tc>
        <w:tc>
          <w:tcPr>
            <w:tcW w:w="1403" w:type="dxa"/>
            <w:shd w:val="clear" w:color="auto" w:fill="BFBFBF"/>
          </w:tcPr>
          <w:p w14:paraId="06F10C17" w14:textId="77777777" w:rsidR="00892EE8" w:rsidRPr="00900F4A" w:rsidRDefault="00892EE8" w:rsidP="008350E2">
            <w:pPr>
              <w:pStyle w:val="Corpodetexto"/>
              <w:rPr>
                <w:rFonts w:ascii="Arial" w:hAnsi="Arial" w:cs="Arial"/>
                <w:lang w:eastAsia="en-US"/>
              </w:rPr>
            </w:pPr>
            <w:r w:rsidRPr="00900F4A">
              <w:rPr>
                <w:rFonts w:ascii="Arial" w:hAnsi="Arial" w:cs="Arial"/>
                <w:lang w:eastAsia="en-US"/>
              </w:rPr>
              <w:t>Versão</w:t>
            </w:r>
          </w:p>
        </w:tc>
      </w:tr>
      <w:tr w:rsidR="005B2D8A" w:rsidRPr="00B072F1" w14:paraId="73B1AA5A" w14:textId="77777777" w:rsidTr="008B037D">
        <w:trPr>
          <w:trHeight w:val="612"/>
        </w:trPr>
        <w:tc>
          <w:tcPr>
            <w:tcW w:w="2708" w:type="dxa"/>
          </w:tcPr>
          <w:p w14:paraId="300E97ED" w14:textId="0F78A083" w:rsidR="005B2D8A" w:rsidRPr="00185D2E" w:rsidRDefault="005B2D8A" w:rsidP="005B2D8A">
            <w:pPr>
              <w:pStyle w:val="Corpodetexto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Quadro 3 Objetivos</w:t>
            </w:r>
          </w:p>
        </w:tc>
        <w:tc>
          <w:tcPr>
            <w:tcW w:w="5695" w:type="dxa"/>
            <w:vAlign w:val="center"/>
          </w:tcPr>
          <w:p w14:paraId="3AE7315F" w14:textId="42D0526C" w:rsidR="005B2D8A" w:rsidRPr="00DC7227" w:rsidRDefault="7067762C" w:rsidP="643A0AAB">
            <w:pPr>
              <w:pStyle w:val="Corpodetexto"/>
              <w:jc w:val="center"/>
            </w:pPr>
            <w:r>
              <w:t>https://github.com/EduardoGGVieira/Trabalho-de-Aplica-o-do-processo-de-qualidade</w:t>
            </w:r>
          </w:p>
        </w:tc>
        <w:tc>
          <w:tcPr>
            <w:tcW w:w="1403" w:type="dxa"/>
            <w:vAlign w:val="center"/>
          </w:tcPr>
          <w:p w14:paraId="525DCDEC" w14:textId="07FFBB00" w:rsidR="005B2D8A" w:rsidRPr="00900F4A" w:rsidRDefault="003F0A30" w:rsidP="003F0A30">
            <w:pPr>
              <w:pStyle w:val="InfoBlue"/>
            </w:pPr>
            <w:r>
              <w:t>1.0</w:t>
            </w:r>
          </w:p>
        </w:tc>
      </w:tr>
      <w:tr w:rsidR="005B2D8A" w14:paraId="7E7148F9" w14:textId="77777777" w:rsidTr="008350E2">
        <w:trPr>
          <w:trHeight w:val="880"/>
        </w:trPr>
        <w:tc>
          <w:tcPr>
            <w:tcW w:w="2708" w:type="dxa"/>
            <w:vAlign w:val="center"/>
          </w:tcPr>
          <w:p w14:paraId="01E133D0" w14:textId="3BDB0ACA" w:rsidR="005B2D8A" w:rsidRPr="00185D2E" w:rsidRDefault="3BA0C33F" w:rsidP="005B2D8A">
            <w:pPr>
              <w:pStyle w:val="Corpodetexto"/>
              <w:jc w:val="both"/>
            </w:pPr>
            <w:r w:rsidRPr="15549FC7">
              <w:rPr>
                <w:rFonts w:ascii="Arial" w:hAnsi="Arial" w:cs="Arial"/>
                <w:sz w:val="22"/>
                <w:szCs w:val="22"/>
                <w:lang w:eastAsia="en-US"/>
              </w:rPr>
              <w:t>Visão de Produto</w:t>
            </w:r>
          </w:p>
        </w:tc>
        <w:tc>
          <w:tcPr>
            <w:tcW w:w="5695" w:type="dxa"/>
            <w:vAlign w:val="center"/>
          </w:tcPr>
          <w:p w14:paraId="378D6271" w14:textId="5583F10F" w:rsidR="005B2D8A" w:rsidRPr="00931E0F" w:rsidRDefault="06121523" w:rsidP="643A0AAB">
            <w:pPr>
              <w:pStyle w:val="Corpodetexto"/>
              <w:jc w:val="center"/>
            </w:pPr>
            <w:r w:rsidRPr="1CEBCCDE">
              <w:rPr>
                <w:rFonts w:ascii="Arial" w:eastAsia="Arial" w:hAnsi="Arial" w:cs="Arial"/>
                <w:sz w:val="22"/>
                <w:szCs w:val="22"/>
              </w:rPr>
              <w:t>https://github.com/EduardoGGVieira/Trabalho-de-Aplica-o-do-processo-de-qualidade</w:t>
            </w:r>
          </w:p>
        </w:tc>
        <w:tc>
          <w:tcPr>
            <w:tcW w:w="1403" w:type="dxa"/>
            <w:vAlign w:val="center"/>
          </w:tcPr>
          <w:p w14:paraId="46066584" w14:textId="4D97CB11" w:rsidR="005B2D8A" w:rsidRPr="00B15877" w:rsidRDefault="3BA0C33F" w:rsidP="005B2D8A">
            <w:pPr>
              <w:pStyle w:val="Corpodetexto"/>
              <w:jc w:val="center"/>
            </w:pPr>
            <w:r w:rsidRPr="7DDF7156">
              <w:rPr>
                <w:rFonts w:ascii="Arial" w:hAnsi="Arial" w:cs="Arial"/>
                <w:sz w:val="22"/>
                <w:szCs w:val="22"/>
              </w:rPr>
              <w:t>1.0</w:t>
            </w:r>
          </w:p>
        </w:tc>
      </w:tr>
      <w:tr w:rsidR="005B2D8A" w:rsidRPr="00185D2E" w14:paraId="4400C7FB" w14:textId="77777777" w:rsidTr="008350E2">
        <w:trPr>
          <w:trHeight w:val="880"/>
        </w:trPr>
        <w:tc>
          <w:tcPr>
            <w:tcW w:w="2708" w:type="dxa"/>
            <w:vAlign w:val="center"/>
          </w:tcPr>
          <w:p w14:paraId="5B09785C" w14:textId="28E01286" w:rsidR="005B2D8A" w:rsidRPr="00185D2E" w:rsidRDefault="3BA0C33F" w:rsidP="005B2D8A">
            <w:pPr>
              <w:pStyle w:val="Corpodetexto"/>
              <w:jc w:val="both"/>
            </w:pPr>
            <w:r w:rsidRPr="15549FC7">
              <w:rPr>
                <w:rFonts w:ascii="Arial" w:hAnsi="Arial" w:cs="Arial"/>
                <w:sz w:val="22"/>
                <w:szCs w:val="22"/>
              </w:rPr>
              <w:t>Canvas PBB</w:t>
            </w:r>
          </w:p>
        </w:tc>
        <w:tc>
          <w:tcPr>
            <w:tcW w:w="5695" w:type="dxa"/>
            <w:vAlign w:val="center"/>
          </w:tcPr>
          <w:p w14:paraId="155B3DA9" w14:textId="0DD6F432" w:rsidR="005B2D8A" w:rsidRPr="00185D2E" w:rsidRDefault="0CA29581" w:rsidP="005B2D8A">
            <w:pPr>
              <w:pStyle w:val="Corpodetexto"/>
              <w:jc w:val="center"/>
            </w:pPr>
            <w:r w:rsidRPr="1730C4BE">
              <w:rPr>
                <w:rFonts w:ascii="Arial" w:eastAsia="Arial" w:hAnsi="Arial" w:cs="Arial"/>
                <w:sz w:val="22"/>
                <w:szCs w:val="22"/>
                <w:lang w:val="sv-SE"/>
              </w:rPr>
              <w:t>https://github.com/EduardoGGVieira/Trabalho-de-Aplica-o-do-processo-de-qualidade</w:t>
            </w:r>
          </w:p>
        </w:tc>
        <w:tc>
          <w:tcPr>
            <w:tcW w:w="1403" w:type="dxa"/>
            <w:vAlign w:val="center"/>
          </w:tcPr>
          <w:p w14:paraId="685946DF" w14:textId="0F27E666" w:rsidR="005B2D8A" w:rsidRPr="00185D2E" w:rsidRDefault="3BA0C33F" w:rsidP="005B2D8A">
            <w:pPr>
              <w:pStyle w:val="Corpodetexto"/>
              <w:jc w:val="center"/>
            </w:pPr>
            <w:r w:rsidRPr="7DDF7156">
              <w:rPr>
                <w:rFonts w:ascii="Arial" w:hAnsi="Arial" w:cs="Arial"/>
                <w:sz w:val="22"/>
                <w:szCs w:val="22"/>
              </w:rPr>
              <w:t>1.0</w:t>
            </w:r>
          </w:p>
        </w:tc>
      </w:tr>
      <w:tr w:rsidR="005B2D8A" w:rsidRPr="00B15877" w14:paraId="2987B910" w14:textId="77777777" w:rsidTr="006E4551">
        <w:trPr>
          <w:trHeight w:val="880"/>
        </w:trPr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B2334" w14:textId="641FEBD6" w:rsidR="005B2D8A" w:rsidRPr="00185D2E" w:rsidRDefault="3BA0C33F" w:rsidP="005B2D8A">
            <w:pPr>
              <w:pStyle w:val="Corpodetex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425E71B9">
              <w:rPr>
                <w:rFonts w:ascii="Arial" w:eastAsia="Arial" w:hAnsi="Arial" w:cs="Arial"/>
                <w:sz w:val="22"/>
                <w:szCs w:val="22"/>
              </w:rPr>
              <w:t>Relação de User Stories e Critério de aceite.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240C1" w14:textId="1FE47A1E" w:rsidR="005B2D8A" w:rsidRPr="00931E0F" w:rsidRDefault="4A45F9D8" w:rsidP="005B2D8A">
            <w:pPr>
              <w:pStyle w:val="Corpodetexto"/>
              <w:jc w:val="center"/>
            </w:pPr>
            <w:r w:rsidRPr="2B570119">
              <w:rPr>
                <w:rFonts w:ascii="Arial" w:eastAsia="Arial" w:hAnsi="Arial" w:cs="Arial"/>
                <w:sz w:val="22"/>
                <w:szCs w:val="22"/>
                <w:lang w:val="sv-SE"/>
              </w:rPr>
              <w:t>https://github.com/EduardoGGVieira/Trabalho-de-Aplica-o-do-processo-de-qualidade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152B" w14:textId="74D9ECD1" w:rsidR="005B2D8A" w:rsidRPr="00B15877" w:rsidRDefault="3BA0C33F" w:rsidP="005B2D8A">
            <w:pPr>
              <w:pStyle w:val="Corpodetexto"/>
              <w:jc w:val="center"/>
            </w:pPr>
            <w:r w:rsidRPr="7DDF7156">
              <w:rPr>
                <w:rFonts w:ascii="Arial" w:hAnsi="Arial" w:cs="Arial"/>
                <w:sz w:val="22"/>
                <w:szCs w:val="22"/>
              </w:rPr>
              <w:t>1.0</w:t>
            </w:r>
          </w:p>
        </w:tc>
      </w:tr>
      <w:tr w:rsidR="005B2D8A" w:rsidRPr="00185D2E" w14:paraId="4F2EB5E7" w14:textId="77777777" w:rsidTr="006E4551">
        <w:trPr>
          <w:trHeight w:val="880"/>
        </w:trPr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35541" w14:textId="117228EE" w:rsidR="005B2D8A" w:rsidRPr="00185D2E" w:rsidRDefault="3BA0C33F" w:rsidP="005B2D8A">
            <w:pPr>
              <w:pStyle w:val="Corpodetex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31C1CD1B">
              <w:rPr>
                <w:rFonts w:ascii="Arial" w:eastAsia="Arial" w:hAnsi="Arial" w:cs="Arial"/>
                <w:sz w:val="22"/>
                <w:szCs w:val="22"/>
              </w:rPr>
              <w:t>Modelo Relacional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A9288" w14:textId="45B2DD6E" w:rsidR="005B2D8A" w:rsidRPr="00185D2E" w:rsidRDefault="2192089B" w:rsidP="005B2D8A">
            <w:pPr>
              <w:pStyle w:val="Corpodetexto"/>
              <w:jc w:val="center"/>
            </w:pPr>
            <w:r w:rsidRPr="643A0AAB">
              <w:rPr>
                <w:rFonts w:ascii="Arial" w:eastAsia="Arial" w:hAnsi="Arial" w:cs="Arial"/>
                <w:sz w:val="22"/>
                <w:szCs w:val="22"/>
                <w:lang w:val="sv-SE"/>
              </w:rPr>
              <w:t>https://github.com/EduardoGGVieira/Trabalho-de-Aplica-o-do-processo-de-qualidade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1ECE" w14:textId="06D08672" w:rsidR="005B2D8A" w:rsidRPr="00185D2E" w:rsidRDefault="3BA0C33F" w:rsidP="005B2D8A">
            <w:pPr>
              <w:pStyle w:val="Corpodetexto"/>
              <w:jc w:val="center"/>
            </w:pPr>
            <w:r w:rsidRPr="7DDF7156">
              <w:rPr>
                <w:rFonts w:ascii="Arial" w:hAnsi="Arial" w:cs="Arial"/>
                <w:sz w:val="22"/>
                <w:szCs w:val="22"/>
              </w:rPr>
              <w:t>1.</w:t>
            </w:r>
            <w:r w:rsidRPr="5F20425A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14:paraId="6D04C265" w14:textId="77777777" w:rsidR="00892EE8" w:rsidRPr="00746461" w:rsidRDefault="00892EE8" w:rsidP="00892EE8">
      <w:pPr>
        <w:pStyle w:val="Corpodetexto"/>
        <w:rPr>
          <w:lang w:eastAsia="en-US"/>
        </w:rPr>
      </w:pPr>
    </w:p>
    <w:p w14:paraId="7666BD60" w14:textId="736B926C" w:rsidR="000120B0" w:rsidRDefault="0099659B" w:rsidP="0099659B">
      <w:pPr>
        <w:rPr>
          <w:lang w:eastAsia="en-US"/>
        </w:rPr>
      </w:pPr>
      <w:r>
        <w:rPr>
          <w:lang w:eastAsia="en-US"/>
        </w:rPr>
        <w:t>Todos os modelos</w:t>
      </w:r>
      <w:r w:rsidR="00DD7831">
        <w:rPr>
          <w:lang w:eastAsia="en-US"/>
        </w:rPr>
        <w:t xml:space="preserve"> que foram</w:t>
      </w:r>
      <w:r w:rsidR="00DD2AA8">
        <w:rPr>
          <w:lang w:eastAsia="en-US"/>
        </w:rPr>
        <w:t xml:space="preserve"> analisados da equipe 7</w:t>
      </w:r>
      <w:r>
        <w:rPr>
          <w:lang w:eastAsia="en-US"/>
        </w:rPr>
        <w:t xml:space="preserve"> podem ser encontrados em </w:t>
      </w:r>
    </w:p>
    <w:p w14:paraId="6C0B14CB" w14:textId="43A39A64" w:rsidR="0099659B" w:rsidRPr="0099659B" w:rsidRDefault="0099659B" w:rsidP="0099659B">
      <w:proofErr w:type="spellStart"/>
      <w:r w:rsidRPr="0099659B">
        <w:t>Github:https</w:t>
      </w:r>
      <w:proofErr w:type="spellEnd"/>
      <w:r w:rsidRPr="0099659B">
        <w:t>://github.com/</w:t>
      </w:r>
      <w:proofErr w:type="spellStart"/>
      <w:r w:rsidRPr="0099659B">
        <w:t>matheusmartinsdevv</w:t>
      </w:r>
      <w:proofErr w:type="spellEnd"/>
      <w:r w:rsidRPr="0099659B">
        <w:t>/</w:t>
      </w:r>
      <w:proofErr w:type="spellStart"/>
      <w:r w:rsidRPr="0099659B">
        <w:t>JoinUp</w:t>
      </w:r>
      <w:proofErr w:type="spellEnd"/>
    </w:p>
    <w:p w14:paraId="2225A467" w14:textId="46AC0174" w:rsidR="003B4EAA" w:rsidRDefault="003B4EAA" w:rsidP="004E3B70">
      <w:pPr>
        <w:pStyle w:val="Ttulo-TPL"/>
      </w:pPr>
      <w:bookmarkStart w:id="5" w:name="_Toc202836798"/>
      <w:r>
        <w:br w:type="page"/>
      </w:r>
    </w:p>
    <w:p w14:paraId="724C2699" w14:textId="77777777" w:rsidR="004E3B70" w:rsidRDefault="00892EE8" w:rsidP="004E3B70">
      <w:pPr>
        <w:pStyle w:val="Ttulo-TPL"/>
      </w:pPr>
      <w:bookmarkStart w:id="6" w:name="_Toc177988653"/>
      <w:r>
        <w:t>4</w:t>
      </w:r>
      <w:r w:rsidR="004E3B70">
        <w:t xml:space="preserve">. </w:t>
      </w:r>
      <w:r w:rsidR="004E3B70" w:rsidRPr="00BC61D9">
        <w:t xml:space="preserve">Plano de </w:t>
      </w:r>
      <w:r w:rsidR="004E3B70">
        <w:t>Avaliações</w:t>
      </w:r>
      <w:bookmarkEnd w:id="5"/>
      <w:bookmarkEnd w:id="6"/>
    </w:p>
    <w:p w14:paraId="1CA55B1D" w14:textId="5E2C6115" w:rsidR="009D666E" w:rsidRPr="007931F4" w:rsidRDefault="009D666E" w:rsidP="006C0562">
      <w:pPr>
        <w:rPr>
          <w:i/>
          <w:iCs/>
          <w:color w:val="2F549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4"/>
        <w:gridCol w:w="2136"/>
        <w:gridCol w:w="2049"/>
      </w:tblGrid>
      <w:tr w:rsidR="002A6552" w:rsidRPr="006273DA" w14:paraId="36E3AE95" w14:textId="77777777">
        <w:trPr>
          <w:jc w:val="center"/>
        </w:trPr>
        <w:tc>
          <w:tcPr>
            <w:tcW w:w="2814" w:type="dxa"/>
            <w:shd w:val="clear" w:color="auto" w:fill="BFBFBF"/>
          </w:tcPr>
          <w:p w14:paraId="70CA7F96" w14:textId="77777777" w:rsidR="002A6552" w:rsidRPr="006273DA" w:rsidRDefault="002A6552" w:rsidP="009D201B">
            <w:pPr>
              <w:pStyle w:val="Corpodetex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Artefatos Avaliados</w:t>
            </w:r>
          </w:p>
        </w:tc>
        <w:tc>
          <w:tcPr>
            <w:tcW w:w="2136" w:type="dxa"/>
            <w:shd w:val="clear" w:color="auto" w:fill="BFBFBF"/>
          </w:tcPr>
          <w:p w14:paraId="238D802D" w14:textId="77777777" w:rsidR="002A6552" w:rsidRPr="006273DA" w:rsidRDefault="002A6552" w:rsidP="009D201B">
            <w:pPr>
              <w:pStyle w:val="Corpodetexto"/>
              <w:rPr>
                <w:rFonts w:ascii="Arial" w:hAnsi="Arial" w:cs="Arial"/>
                <w:lang w:eastAsia="en-US"/>
              </w:rPr>
            </w:pPr>
            <w:r w:rsidRPr="006273DA">
              <w:rPr>
                <w:rFonts w:ascii="Arial" w:hAnsi="Arial" w:cs="Arial"/>
                <w:lang w:eastAsia="en-US"/>
              </w:rPr>
              <w:t>Data da Avaliação</w:t>
            </w:r>
          </w:p>
        </w:tc>
        <w:tc>
          <w:tcPr>
            <w:tcW w:w="2049" w:type="dxa"/>
            <w:shd w:val="clear" w:color="auto" w:fill="BFBFBF"/>
          </w:tcPr>
          <w:p w14:paraId="067AFA5E" w14:textId="77777777" w:rsidR="002A6552" w:rsidRPr="006273DA" w:rsidRDefault="002A6552" w:rsidP="009D201B">
            <w:pPr>
              <w:pStyle w:val="Corpodetexto"/>
              <w:rPr>
                <w:rFonts w:ascii="Arial" w:hAnsi="Arial" w:cs="Arial"/>
                <w:lang w:eastAsia="en-US"/>
              </w:rPr>
            </w:pPr>
            <w:r w:rsidRPr="006273DA">
              <w:rPr>
                <w:rFonts w:ascii="Arial" w:hAnsi="Arial" w:cs="Arial"/>
                <w:lang w:eastAsia="en-US"/>
              </w:rPr>
              <w:t>Auditor</w:t>
            </w:r>
          </w:p>
        </w:tc>
      </w:tr>
      <w:tr w:rsidR="007667A9" w:rsidRPr="006273DA" w14:paraId="54B894AE" w14:textId="77777777">
        <w:trPr>
          <w:jc w:val="center"/>
        </w:trPr>
        <w:tc>
          <w:tcPr>
            <w:tcW w:w="2814" w:type="dxa"/>
          </w:tcPr>
          <w:p w14:paraId="57AD5A14" w14:textId="6E5568AE" w:rsidR="007667A9" w:rsidRPr="006273DA" w:rsidRDefault="007667A9" w:rsidP="009D201B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Quadro 3 Objetivos</w:t>
            </w:r>
          </w:p>
        </w:tc>
        <w:tc>
          <w:tcPr>
            <w:tcW w:w="2136" w:type="dxa"/>
          </w:tcPr>
          <w:p w14:paraId="306583D6" w14:textId="7047109F" w:rsidR="007667A9" w:rsidRPr="006273DA" w:rsidRDefault="444FE8E0" w:rsidP="009D201B">
            <w:pPr>
              <w:pStyle w:val="Corpodetexto"/>
            </w:pPr>
            <w:r w:rsidRPr="635FF396">
              <w:rPr>
                <w:rFonts w:ascii="Arial" w:hAnsi="Arial" w:cs="Arial"/>
                <w:sz w:val="22"/>
                <w:szCs w:val="22"/>
                <w:lang w:eastAsia="en-US"/>
              </w:rPr>
              <w:t>02/09/26</w:t>
            </w:r>
          </w:p>
        </w:tc>
        <w:tc>
          <w:tcPr>
            <w:tcW w:w="2049" w:type="dxa"/>
          </w:tcPr>
          <w:p w14:paraId="417F8906" w14:textId="32DA784B" w:rsidR="007667A9" w:rsidRPr="006273DA" w:rsidRDefault="006B2942" w:rsidP="009D201B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André</w:t>
            </w:r>
          </w:p>
        </w:tc>
      </w:tr>
      <w:tr w:rsidR="007667A9" w:rsidRPr="006273DA" w14:paraId="0CEDBEFA" w14:textId="77777777" w:rsidTr="000E1D2C">
        <w:trPr>
          <w:jc w:val="center"/>
        </w:trPr>
        <w:tc>
          <w:tcPr>
            <w:tcW w:w="2814" w:type="dxa"/>
            <w:vAlign w:val="center"/>
          </w:tcPr>
          <w:p w14:paraId="482CA775" w14:textId="46CE9E97" w:rsidR="007667A9" w:rsidRPr="006273DA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15549FC7">
              <w:rPr>
                <w:rFonts w:ascii="Arial" w:hAnsi="Arial" w:cs="Arial"/>
                <w:sz w:val="22"/>
                <w:szCs w:val="22"/>
                <w:lang w:eastAsia="en-US"/>
              </w:rPr>
              <w:t>Visão de Produto</w:t>
            </w:r>
          </w:p>
        </w:tc>
        <w:tc>
          <w:tcPr>
            <w:tcW w:w="2136" w:type="dxa"/>
          </w:tcPr>
          <w:p w14:paraId="742121F2" w14:textId="09BC5D71" w:rsidR="007667A9" w:rsidRPr="006273DA" w:rsidRDefault="444FE8E0" w:rsidP="007667A9">
            <w:pPr>
              <w:pStyle w:val="Corpodetexto"/>
            </w:pPr>
            <w:r w:rsidRPr="08F00C70">
              <w:rPr>
                <w:rFonts w:ascii="Arial" w:hAnsi="Arial" w:cs="Arial"/>
                <w:sz w:val="22"/>
                <w:szCs w:val="22"/>
                <w:lang w:eastAsia="en-US"/>
              </w:rPr>
              <w:t>02/09/26</w:t>
            </w:r>
          </w:p>
        </w:tc>
        <w:tc>
          <w:tcPr>
            <w:tcW w:w="2049" w:type="dxa"/>
          </w:tcPr>
          <w:p w14:paraId="36203714" w14:textId="51C5BBB2" w:rsidR="007667A9" w:rsidRPr="006273DA" w:rsidRDefault="006B2942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André</w:t>
            </w:r>
          </w:p>
        </w:tc>
      </w:tr>
      <w:tr w:rsidR="007667A9" w:rsidRPr="009959A4" w14:paraId="2A8817B0" w14:textId="77777777" w:rsidTr="006A3B1D">
        <w:trPr>
          <w:jc w:val="center"/>
        </w:trPr>
        <w:tc>
          <w:tcPr>
            <w:tcW w:w="2814" w:type="dxa"/>
            <w:vAlign w:val="center"/>
          </w:tcPr>
          <w:p w14:paraId="17C445F4" w14:textId="1025AD74" w:rsidR="007667A9" w:rsidRPr="006273DA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15549FC7">
              <w:rPr>
                <w:rFonts w:ascii="Arial" w:hAnsi="Arial" w:cs="Arial"/>
                <w:sz w:val="22"/>
                <w:szCs w:val="22"/>
              </w:rPr>
              <w:t>Canvas PBB</w:t>
            </w:r>
          </w:p>
        </w:tc>
        <w:tc>
          <w:tcPr>
            <w:tcW w:w="2136" w:type="dxa"/>
          </w:tcPr>
          <w:p w14:paraId="5FBC5FE8" w14:textId="1793F5E2" w:rsidR="007667A9" w:rsidRDefault="444FE8E0" w:rsidP="007667A9">
            <w:pPr>
              <w:pStyle w:val="Corpodetexto"/>
            </w:pPr>
            <w:r w:rsidRPr="08F00C70">
              <w:rPr>
                <w:rFonts w:ascii="Arial" w:hAnsi="Arial" w:cs="Arial"/>
                <w:sz w:val="22"/>
                <w:szCs w:val="22"/>
                <w:lang w:eastAsia="en-US"/>
              </w:rPr>
              <w:t>02/09/26</w:t>
            </w:r>
          </w:p>
        </w:tc>
        <w:tc>
          <w:tcPr>
            <w:tcW w:w="2049" w:type="dxa"/>
          </w:tcPr>
          <w:p w14:paraId="58B81EF2" w14:textId="674C70DF" w:rsidR="007667A9" w:rsidRPr="009959A4" w:rsidRDefault="006B2942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en-US"/>
              </w:rPr>
              <w:t>André</w:t>
            </w:r>
          </w:p>
        </w:tc>
      </w:tr>
      <w:tr w:rsidR="007667A9" w:rsidRPr="006273DA" w14:paraId="66A1CE6A" w14:textId="77777777" w:rsidTr="004E41DD">
        <w:trPr>
          <w:jc w:val="center"/>
        </w:trPr>
        <w:tc>
          <w:tcPr>
            <w:tcW w:w="2814" w:type="dxa"/>
            <w:vAlign w:val="center"/>
          </w:tcPr>
          <w:p w14:paraId="42017262" w14:textId="7183B807" w:rsidR="007667A9" w:rsidRPr="006273DA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425E71B9">
              <w:rPr>
                <w:rFonts w:ascii="Arial" w:eastAsia="Arial" w:hAnsi="Arial" w:cs="Arial"/>
                <w:sz w:val="22"/>
                <w:szCs w:val="22"/>
              </w:rPr>
              <w:t>Relação de User Stories e Critério de aceite.</w:t>
            </w:r>
          </w:p>
        </w:tc>
        <w:tc>
          <w:tcPr>
            <w:tcW w:w="2136" w:type="dxa"/>
          </w:tcPr>
          <w:p w14:paraId="4C8E0353" w14:textId="46435A82" w:rsidR="007667A9" w:rsidRDefault="444FE8E0" w:rsidP="007667A9">
            <w:pPr>
              <w:pStyle w:val="Corpodetexto"/>
            </w:pPr>
            <w:r w:rsidRPr="08F00C70">
              <w:rPr>
                <w:rFonts w:ascii="Arial" w:hAnsi="Arial" w:cs="Arial"/>
                <w:sz w:val="22"/>
                <w:szCs w:val="22"/>
                <w:lang w:eastAsia="en-US"/>
              </w:rPr>
              <w:t>02/09/26</w:t>
            </w:r>
          </w:p>
        </w:tc>
        <w:tc>
          <w:tcPr>
            <w:tcW w:w="2049" w:type="dxa"/>
          </w:tcPr>
          <w:p w14:paraId="7F226C4D" w14:textId="54771176" w:rsidR="007667A9" w:rsidRDefault="006B2942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Eduardo</w:t>
            </w:r>
            <w:r w:rsidR="0020028D">
              <w:rPr>
                <w:rFonts w:ascii="Arial" w:hAnsi="Arial" w:cs="Arial"/>
                <w:sz w:val="22"/>
                <w:szCs w:val="22"/>
                <w:lang w:eastAsia="en-US"/>
              </w:rPr>
              <w:t xml:space="preserve"> G</w:t>
            </w:r>
          </w:p>
        </w:tc>
      </w:tr>
      <w:tr w:rsidR="007667A9" w:rsidRPr="006273DA" w14:paraId="71AC0F4D" w14:textId="77777777" w:rsidTr="00D638A4">
        <w:trPr>
          <w:jc w:val="center"/>
        </w:trPr>
        <w:tc>
          <w:tcPr>
            <w:tcW w:w="2814" w:type="dxa"/>
            <w:vAlign w:val="center"/>
          </w:tcPr>
          <w:p w14:paraId="6878AFDE" w14:textId="19A89597" w:rsidR="007667A9" w:rsidRPr="006273DA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31C1CD1B">
              <w:rPr>
                <w:rFonts w:ascii="Arial" w:eastAsia="Arial" w:hAnsi="Arial" w:cs="Arial"/>
                <w:sz w:val="22"/>
                <w:szCs w:val="22"/>
              </w:rPr>
              <w:t>Modelo Relacional</w:t>
            </w:r>
          </w:p>
        </w:tc>
        <w:tc>
          <w:tcPr>
            <w:tcW w:w="2136" w:type="dxa"/>
          </w:tcPr>
          <w:p w14:paraId="78FFBF0C" w14:textId="0A254606" w:rsidR="007667A9" w:rsidRDefault="444FE8E0" w:rsidP="007667A9">
            <w:pPr>
              <w:pStyle w:val="Corpodetexto"/>
            </w:pPr>
            <w:r w:rsidRPr="08F00C70">
              <w:rPr>
                <w:rFonts w:ascii="Arial" w:hAnsi="Arial" w:cs="Arial"/>
                <w:sz w:val="22"/>
                <w:szCs w:val="22"/>
                <w:lang w:eastAsia="en-US"/>
              </w:rPr>
              <w:t>02/09/26</w:t>
            </w:r>
          </w:p>
        </w:tc>
        <w:tc>
          <w:tcPr>
            <w:tcW w:w="2049" w:type="dxa"/>
          </w:tcPr>
          <w:p w14:paraId="065122AE" w14:textId="760DEFD0" w:rsidR="007667A9" w:rsidRDefault="0020028D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Artur C</w:t>
            </w:r>
          </w:p>
        </w:tc>
      </w:tr>
      <w:tr w:rsidR="007667A9" w:rsidRPr="006273DA" w14:paraId="77CE546D" w14:textId="77777777">
        <w:trPr>
          <w:jc w:val="center"/>
        </w:trPr>
        <w:tc>
          <w:tcPr>
            <w:tcW w:w="2814" w:type="dxa"/>
          </w:tcPr>
          <w:p w14:paraId="70D3EF9C" w14:textId="77777777" w:rsidR="007667A9" w:rsidRPr="006273DA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136" w:type="dxa"/>
          </w:tcPr>
          <w:p w14:paraId="0D9C3095" w14:textId="77777777" w:rsidR="007667A9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049" w:type="dxa"/>
          </w:tcPr>
          <w:p w14:paraId="3C006FD0" w14:textId="77777777" w:rsidR="007667A9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7667A9" w:rsidRPr="006273DA" w14:paraId="6CB5BF1F" w14:textId="77777777">
        <w:trPr>
          <w:jc w:val="center"/>
        </w:trPr>
        <w:tc>
          <w:tcPr>
            <w:tcW w:w="2814" w:type="dxa"/>
          </w:tcPr>
          <w:p w14:paraId="4189DFF2" w14:textId="77777777" w:rsidR="007667A9" w:rsidRPr="006273DA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136" w:type="dxa"/>
          </w:tcPr>
          <w:p w14:paraId="6161149D" w14:textId="77777777" w:rsidR="007667A9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049" w:type="dxa"/>
          </w:tcPr>
          <w:p w14:paraId="6460B2BC" w14:textId="77777777" w:rsidR="007667A9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7667A9" w:rsidRPr="006273DA" w14:paraId="629C45DA" w14:textId="77777777">
        <w:trPr>
          <w:jc w:val="center"/>
        </w:trPr>
        <w:tc>
          <w:tcPr>
            <w:tcW w:w="2814" w:type="dxa"/>
          </w:tcPr>
          <w:p w14:paraId="1371E686" w14:textId="77777777" w:rsidR="007667A9" w:rsidRPr="006273DA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136" w:type="dxa"/>
          </w:tcPr>
          <w:p w14:paraId="13A569A4" w14:textId="77777777" w:rsidR="007667A9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049" w:type="dxa"/>
          </w:tcPr>
          <w:p w14:paraId="4BD26C94" w14:textId="77777777" w:rsidR="007667A9" w:rsidRDefault="007667A9" w:rsidP="007667A9">
            <w:pPr>
              <w:pStyle w:val="Corpodetexto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</w:tbl>
    <w:p w14:paraId="70CC55C5" w14:textId="58CE1D9F" w:rsidR="0058665D" w:rsidRDefault="001A4DD4" w:rsidP="004E3B70">
      <w:pPr>
        <w:pStyle w:val="Ttulo-TPL"/>
      </w:pPr>
      <w:bookmarkStart w:id="7" w:name="_Toc202836803"/>
      <w:r>
        <w:br w:type="page"/>
      </w:r>
    </w:p>
    <w:p w14:paraId="0454794C" w14:textId="77777777" w:rsidR="004E3B70" w:rsidRPr="00BC61D9" w:rsidRDefault="00892EE8" w:rsidP="004E3B70">
      <w:pPr>
        <w:pStyle w:val="Ttulo-TPL"/>
      </w:pPr>
      <w:bookmarkStart w:id="8" w:name="_Toc177988654"/>
      <w:r>
        <w:t>5</w:t>
      </w:r>
      <w:r w:rsidR="004E3B70">
        <w:t xml:space="preserve">. </w:t>
      </w:r>
      <w:r w:rsidR="004E3B70" w:rsidRPr="00BC61D9">
        <w:t>Registros de Qualidade</w:t>
      </w:r>
      <w:bookmarkEnd w:id="7"/>
      <w:bookmarkEnd w:id="8"/>
    </w:p>
    <w:p w14:paraId="46498EF9" w14:textId="77777777" w:rsidR="00AC54C4" w:rsidRDefault="0058665D" w:rsidP="003F0A30">
      <w:pPr>
        <w:pStyle w:val="InfoBlue"/>
      </w:pPr>
      <w:r w:rsidRPr="6D73D145">
        <w:t>Os Registros d</w:t>
      </w:r>
      <w:r w:rsidR="002A6552" w:rsidRPr="6D73D145">
        <w:t>as auditorias de</w:t>
      </w:r>
      <w:r w:rsidRPr="6D73D145">
        <w:t xml:space="preserve"> Qualidade para o Projeto </w:t>
      </w:r>
      <w:proofErr w:type="spellStart"/>
      <w:r w:rsidR="2A5FFD41" w:rsidRPr="6D73D145">
        <w:t>JoinUp</w:t>
      </w:r>
      <w:proofErr w:type="spellEnd"/>
      <w:r w:rsidRPr="6D73D145">
        <w:rPr>
          <w:i/>
          <w:color w:val="2F5496"/>
        </w:rPr>
        <w:t xml:space="preserve"> </w:t>
      </w:r>
      <w:r w:rsidRPr="6D73D145">
        <w:t>serão armazenados:</w:t>
      </w:r>
      <w:r w:rsidR="009D666E" w:rsidRPr="6D73D145">
        <w:t xml:space="preserve"> </w:t>
      </w:r>
    </w:p>
    <w:p w14:paraId="5AFF8F93" w14:textId="06BDB253" w:rsidR="50C92C87" w:rsidRDefault="50C92C87" w:rsidP="35DC22E3">
      <w:pPr>
        <w:pStyle w:val="Corpodetexto"/>
      </w:pPr>
      <w:r>
        <w:t>https://github.com/EduardoGGVieira/Trabalho-de-Aplica-o-do-processo-de-qualidade</w:t>
      </w:r>
    </w:p>
    <w:p w14:paraId="10D41A50" w14:textId="77777777" w:rsidR="00931E0F" w:rsidRDefault="00931E0F" w:rsidP="004E3B70">
      <w:pPr>
        <w:pStyle w:val="Corpodetexto"/>
        <w:rPr>
          <w:lang w:eastAsia="en-US"/>
        </w:rPr>
      </w:pPr>
    </w:p>
    <w:p w14:paraId="340236B2" w14:textId="77777777" w:rsidR="002A6552" w:rsidRPr="00BC61D9" w:rsidRDefault="00892EE8" w:rsidP="002A6552">
      <w:pPr>
        <w:pStyle w:val="Ttulo-TPL"/>
      </w:pPr>
      <w:bookmarkStart w:id="9" w:name="_Toc177988655"/>
      <w:r>
        <w:t>6</w:t>
      </w:r>
      <w:r w:rsidR="002A6552">
        <w:t xml:space="preserve">. </w:t>
      </w:r>
      <w:bookmarkStart w:id="10" w:name="_Hlk86908945"/>
      <w:r w:rsidR="002A6552">
        <w:t>Definição das Não-Conformidades</w:t>
      </w:r>
      <w:bookmarkEnd w:id="9"/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2373"/>
        <w:gridCol w:w="2374"/>
        <w:gridCol w:w="2374"/>
      </w:tblGrid>
      <w:tr w:rsidR="006D60C0" w14:paraId="590AAFAA" w14:textId="77777777" w:rsidTr="4E034C65">
        <w:tc>
          <w:tcPr>
            <w:tcW w:w="2373" w:type="dxa"/>
          </w:tcPr>
          <w:p w14:paraId="64EFD727" w14:textId="64EE3056" w:rsidR="006D60C0" w:rsidRDefault="006D60C0" w:rsidP="006D60C0">
            <w:pPr>
              <w:pStyle w:val="Corpodetexto"/>
              <w:rPr>
                <w:lang w:eastAsia="en-US"/>
              </w:rPr>
            </w:pPr>
            <w:r>
              <w:rPr>
                <w:b/>
                <w:color w:val="000000"/>
                <w:sz w:val="18"/>
                <w:szCs w:val="18"/>
              </w:rPr>
              <w:t>Grave</w:t>
            </w:r>
          </w:p>
        </w:tc>
        <w:tc>
          <w:tcPr>
            <w:tcW w:w="2373" w:type="dxa"/>
          </w:tcPr>
          <w:p w14:paraId="601DF192" w14:textId="025C7103" w:rsidR="006D60C0" w:rsidRDefault="006D60C0" w:rsidP="006D60C0">
            <w:pPr>
              <w:pStyle w:val="Corpodetexto"/>
              <w:rPr>
                <w:lang w:eastAsia="en-US"/>
              </w:rPr>
            </w:pPr>
            <w:r>
              <w:rPr>
                <w:color w:val="000000"/>
                <w:sz w:val="18"/>
                <w:szCs w:val="18"/>
              </w:rPr>
              <w:t xml:space="preserve">Não conformidade que compromete o entendimento, a rastreabilidade ou a validade do artefato, ou a ausência de item obrigatório previsto no </w:t>
            </w:r>
            <w:proofErr w:type="spellStart"/>
            <w:r>
              <w:rPr>
                <w:color w:val="000000"/>
                <w:sz w:val="18"/>
                <w:szCs w:val="18"/>
              </w:rPr>
              <w:t>template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74" w:type="dxa"/>
          </w:tcPr>
          <w:p w14:paraId="77C95849" w14:textId="42255059" w:rsidR="006D60C0" w:rsidRPr="006D60C0" w:rsidRDefault="006D60C0" w:rsidP="006D60C0">
            <w:pPr>
              <w:rPr>
                <w:lang w:eastAsia="en-US"/>
              </w:rPr>
            </w:pPr>
            <w:r>
              <w:rPr>
                <w:color w:val="000000"/>
                <w:sz w:val="18"/>
                <w:szCs w:val="18"/>
              </w:rPr>
              <w:t>User story sem critérios de aceite; ausência do nome do produto no quadro de Visão de Produto; entidade do modelo relacional sem chave primária.</w:t>
            </w:r>
          </w:p>
        </w:tc>
        <w:tc>
          <w:tcPr>
            <w:tcW w:w="2374" w:type="dxa"/>
          </w:tcPr>
          <w:p w14:paraId="024CD818" w14:textId="350715AF" w:rsidR="006D60C0" w:rsidRDefault="006D60C0" w:rsidP="006D60C0">
            <w:pPr>
              <w:pStyle w:val="Corpodetexto"/>
              <w:rPr>
                <w:lang w:eastAsia="en-US"/>
              </w:rPr>
            </w:pPr>
            <w:r>
              <w:rPr>
                <w:color w:val="000000"/>
                <w:sz w:val="18"/>
                <w:szCs w:val="18"/>
              </w:rPr>
              <w:t>02/09/2026 (até 2 dias corridos da comunicação)</w:t>
            </w:r>
          </w:p>
        </w:tc>
      </w:tr>
      <w:tr w:rsidR="006D60C0" w14:paraId="3774E12E" w14:textId="77777777" w:rsidTr="4E034C65">
        <w:tc>
          <w:tcPr>
            <w:tcW w:w="2373" w:type="dxa"/>
          </w:tcPr>
          <w:p w14:paraId="0A01E747" w14:textId="1D068187" w:rsidR="006D60C0" w:rsidRDefault="65B596BC" w:rsidP="4E034C65">
            <w:pPr>
              <w:rPr>
                <w:b/>
                <w:lang w:eastAsia="en-US"/>
              </w:rPr>
            </w:pPr>
            <w:r w:rsidRPr="4E034C65">
              <w:rPr>
                <w:b/>
                <w:bCs/>
                <w:sz w:val="18"/>
                <w:szCs w:val="18"/>
              </w:rPr>
              <w:t>Média</w:t>
            </w:r>
          </w:p>
        </w:tc>
        <w:tc>
          <w:tcPr>
            <w:tcW w:w="2373" w:type="dxa"/>
          </w:tcPr>
          <w:p w14:paraId="06124319" w14:textId="0AAC1E0A" w:rsidR="006D60C0" w:rsidRDefault="65B596BC" w:rsidP="006D60C0">
            <w:pPr>
              <w:pStyle w:val="Corpodetexto"/>
            </w:pPr>
            <w:r w:rsidRPr="2CCA04D8">
              <w:rPr>
                <w:sz w:val="18"/>
                <w:szCs w:val="18"/>
              </w:rPr>
              <w:t>Não conformidade que não impede o uso do artefato, mas gera ambiguidade, inconsistência entre artefatos ou desvio parcial do padrão adotado.</w:t>
            </w:r>
          </w:p>
        </w:tc>
        <w:tc>
          <w:tcPr>
            <w:tcW w:w="2374" w:type="dxa"/>
          </w:tcPr>
          <w:p w14:paraId="05A4C152" w14:textId="3F0968B7" w:rsidR="006D60C0" w:rsidRDefault="65B596BC" w:rsidP="006D60C0">
            <w:pPr>
              <w:pStyle w:val="Corpodetexto"/>
            </w:pPr>
            <w:r w:rsidRPr="0F29DD57">
              <w:rPr>
                <w:sz w:val="18"/>
                <w:szCs w:val="18"/>
              </w:rPr>
              <w:t>Critério de aceite fora do formato DADO QUE/QUANDO/ENTÃO; PBI presente no Canvas PBB sem user story correspondente; multiplicidade ausente em associação do diagrama de classes</w:t>
            </w:r>
          </w:p>
        </w:tc>
        <w:tc>
          <w:tcPr>
            <w:tcW w:w="2374" w:type="dxa"/>
          </w:tcPr>
          <w:p w14:paraId="1C9912D9" w14:textId="67B99CBD" w:rsidR="006D60C0" w:rsidRDefault="65B596BC" w:rsidP="006D60C0">
            <w:pPr>
              <w:pStyle w:val="Corpodetexto"/>
            </w:pPr>
            <w:r w:rsidRPr="7F185A71">
              <w:rPr>
                <w:sz w:val="18"/>
                <w:szCs w:val="18"/>
              </w:rPr>
              <w:t>09/09/2026 (até 5 dias corridos da comunicação)</w:t>
            </w:r>
          </w:p>
        </w:tc>
      </w:tr>
      <w:tr w:rsidR="006D60C0" w14:paraId="186B8999" w14:textId="77777777" w:rsidTr="4E034C65">
        <w:tc>
          <w:tcPr>
            <w:tcW w:w="2373" w:type="dxa"/>
          </w:tcPr>
          <w:p w14:paraId="19EF6D17" w14:textId="6A3AD5D5" w:rsidR="006D60C0" w:rsidRDefault="65B596BC" w:rsidP="006D60C0">
            <w:pPr>
              <w:pStyle w:val="Corpodetexto"/>
              <w:rPr>
                <w:b/>
                <w:lang w:eastAsia="en-US"/>
              </w:rPr>
            </w:pPr>
            <w:r>
              <w:rPr>
                <w:b/>
                <w:color w:val="000000"/>
                <w:sz w:val="18"/>
                <w:szCs w:val="18"/>
              </w:rPr>
              <w:t>Leve</w:t>
            </w:r>
          </w:p>
        </w:tc>
        <w:tc>
          <w:tcPr>
            <w:tcW w:w="2373" w:type="dxa"/>
          </w:tcPr>
          <w:p w14:paraId="1138DADC" w14:textId="540A31DC" w:rsidR="006D60C0" w:rsidRDefault="65B596BC" w:rsidP="006D60C0">
            <w:pPr>
              <w:pStyle w:val="Corpodetexto"/>
            </w:pPr>
            <w:r>
              <w:rPr>
                <w:color w:val="000000"/>
                <w:sz w:val="18"/>
                <w:szCs w:val="18"/>
              </w:rPr>
              <w:t>Não conformidade de forma, que não afeta o conteúdo técnico do artefato.</w:t>
            </w:r>
          </w:p>
        </w:tc>
        <w:tc>
          <w:tcPr>
            <w:tcW w:w="2374" w:type="dxa"/>
          </w:tcPr>
          <w:p w14:paraId="4D30D2AF" w14:textId="4D712207" w:rsidR="006D60C0" w:rsidRDefault="65B596BC" w:rsidP="006D60C0">
            <w:pPr>
              <w:pStyle w:val="Corpodetexto"/>
            </w:pPr>
            <w:r>
              <w:rPr>
                <w:color w:val="000000"/>
                <w:sz w:val="18"/>
                <w:szCs w:val="18"/>
              </w:rPr>
              <w:t xml:space="preserve">Erro de ortografia ou digitação; legenda de figura sem numeração; formatação de tabela divergente do </w:t>
            </w:r>
            <w:proofErr w:type="spellStart"/>
            <w:r>
              <w:rPr>
                <w:color w:val="000000"/>
                <w:sz w:val="18"/>
                <w:szCs w:val="18"/>
              </w:rPr>
              <w:t>template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74" w:type="dxa"/>
          </w:tcPr>
          <w:p w14:paraId="650F5638" w14:textId="4956E288" w:rsidR="006D60C0" w:rsidRDefault="65B596BC" w:rsidP="006D60C0">
            <w:pPr>
              <w:pStyle w:val="Corpodetexto"/>
            </w:pPr>
            <w:r>
              <w:rPr>
                <w:color w:val="000000"/>
                <w:sz w:val="18"/>
                <w:szCs w:val="18"/>
              </w:rPr>
              <w:t>09/09/2026 (até 5 dias corridos da comunicação)</w:t>
            </w:r>
          </w:p>
        </w:tc>
      </w:tr>
      <w:tr w:rsidR="006D60C0" w14:paraId="5E8338C5" w14:textId="77777777" w:rsidTr="4E034C65">
        <w:tc>
          <w:tcPr>
            <w:tcW w:w="2373" w:type="dxa"/>
          </w:tcPr>
          <w:p w14:paraId="708A7198" w14:textId="41017A56" w:rsidR="006D60C0" w:rsidRDefault="65B596BC" w:rsidP="006D60C0">
            <w:pPr>
              <w:pStyle w:val="Corpodetexto"/>
              <w:rPr>
                <w:b/>
                <w:lang w:eastAsia="en-US"/>
              </w:rPr>
            </w:pPr>
            <w:r w:rsidRPr="32ECF2BC">
              <w:rPr>
                <w:b/>
                <w:bCs/>
                <w:sz w:val="18"/>
                <w:szCs w:val="18"/>
              </w:rPr>
              <w:t>Observação</w:t>
            </w:r>
          </w:p>
        </w:tc>
        <w:tc>
          <w:tcPr>
            <w:tcW w:w="2373" w:type="dxa"/>
          </w:tcPr>
          <w:p w14:paraId="0A34CB35" w14:textId="5F57048D" w:rsidR="006D60C0" w:rsidRDefault="65B596BC" w:rsidP="75F5C53C">
            <w:r w:rsidRPr="21441AC6">
              <w:rPr>
                <w:sz w:val="18"/>
                <w:szCs w:val="18"/>
              </w:rPr>
              <w:t>Oportunidade de melhoria registrada pelo auditor, sem caracterizar descumprimento de critério do checklist.</w:t>
            </w:r>
          </w:p>
        </w:tc>
        <w:tc>
          <w:tcPr>
            <w:tcW w:w="2374" w:type="dxa"/>
          </w:tcPr>
          <w:p w14:paraId="266474D1" w14:textId="325C1B8E" w:rsidR="006D60C0" w:rsidRDefault="65B596BC" w:rsidP="6929F658">
            <w:r w:rsidRPr="6D77905B">
              <w:rPr>
                <w:sz w:val="18"/>
                <w:szCs w:val="18"/>
              </w:rPr>
              <w:t>Sugestão de detalhar o benefício-chave; sugestão de incluir fluxo alternativo no diagrama de atividades.</w:t>
            </w:r>
          </w:p>
        </w:tc>
        <w:tc>
          <w:tcPr>
            <w:tcW w:w="2374" w:type="dxa"/>
          </w:tcPr>
          <w:p w14:paraId="76E2311E" w14:textId="0CCA1C50" w:rsidR="006D60C0" w:rsidRDefault="65B596BC" w:rsidP="7BC4E303">
            <w:r w:rsidRPr="45E805BC">
              <w:rPr>
                <w:sz w:val="18"/>
                <w:szCs w:val="18"/>
              </w:rPr>
              <w:t>Sem prazo obrigatório (tratamento facultativo)</w:t>
            </w:r>
          </w:p>
        </w:tc>
      </w:tr>
    </w:tbl>
    <w:p w14:paraId="76B6F729" w14:textId="7DE6A933" w:rsidR="7BC4E303" w:rsidRDefault="7BC4E303"/>
    <w:p w14:paraId="739A04A5" w14:textId="0104C88B" w:rsidR="7BC4E303" w:rsidRDefault="7BC4E303"/>
    <w:p w14:paraId="15F4D1D1" w14:textId="77777777" w:rsidR="002A6552" w:rsidRDefault="002A6552" w:rsidP="00BD1DC4">
      <w:pPr>
        <w:pStyle w:val="Corpodetexto"/>
        <w:rPr>
          <w:lang w:eastAsia="en-US"/>
        </w:rPr>
      </w:pPr>
    </w:p>
    <w:p w14:paraId="4A3CF413" w14:textId="77777777" w:rsidR="006D60C0" w:rsidRDefault="006D60C0" w:rsidP="00BD1DC4">
      <w:pPr>
        <w:pStyle w:val="Corpodetexto"/>
        <w:rPr>
          <w:lang w:eastAsia="en-US"/>
        </w:rPr>
      </w:pPr>
    </w:p>
    <w:p w14:paraId="1D3F668E" w14:textId="77777777" w:rsidR="00CF3BF9" w:rsidRDefault="00CF3BF9" w:rsidP="00BD1DC4">
      <w:pPr>
        <w:pStyle w:val="Corpodetexto"/>
        <w:rPr>
          <w:lang w:eastAsia="en-US"/>
        </w:rPr>
      </w:pPr>
    </w:p>
    <w:p w14:paraId="79319B2B" w14:textId="4A478488" w:rsidR="00CF3BF9" w:rsidRDefault="00CF3BF9" w:rsidP="00BD1DC4">
      <w:pPr>
        <w:pStyle w:val="Corpodetexto"/>
        <w:rPr>
          <w:lang w:eastAsia="en-US"/>
        </w:rPr>
      </w:pPr>
    </w:p>
    <w:p w14:paraId="6D0CBBC4" w14:textId="77777777" w:rsidR="006D60C0" w:rsidRDefault="00CF3BF9" w:rsidP="00BD1DC4">
      <w:pPr>
        <w:pStyle w:val="Corpodetexto"/>
        <w:rPr>
          <w:lang w:eastAsia="en-US"/>
        </w:rPr>
      </w:pPr>
      <w:r>
        <w:rPr>
          <w:lang w:eastAsia="en-US"/>
        </w:rPr>
        <w:br w:type="page"/>
      </w:r>
    </w:p>
    <w:p w14:paraId="6C21FED6" w14:textId="6F34180B" w:rsidR="002A6552" w:rsidRDefault="00892EE8" w:rsidP="002A6552">
      <w:pPr>
        <w:pStyle w:val="Ttulo-TPL"/>
      </w:pPr>
      <w:bookmarkStart w:id="11" w:name="_Toc177988656"/>
      <w:r>
        <w:t>7</w:t>
      </w:r>
      <w:r w:rsidR="002A6552">
        <w:t>. Processo de escalonamento</w:t>
      </w:r>
      <w:bookmarkEnd w:id="11"/>
    </w:p>
    <w:p w14:paraId="52C51E9C" w14:textId="77777777" w:rsidR="000E1EEC" w:rsidRPr="00BC61D9" w:rsidRDefault="000E1EEC" w:rsidP="002A6552">
      <w:pPr>
        <w:pStyle w:val="Ttulo-TPL"/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3165"/>
        <w:gridCol w:w="3165"/>
      </w:tblGrid>
      <w:tr w:rsidR="0075261E" w14:paraId="41981FEA" w14:textId="77777777">
        <w:tc>
          <w:tcPr>
            <w:tcW w:w="3164" w:type="dxa"/>
          </w:tcPr>
          <w:p w14:paraId="5B69371D" w14:textId="1DFDD3BA" w:rsidR="0075261E" w:rsidRDefault="0075261E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>Artefato</w:t>
            </w:r>
          </w:p>
        </w:tc>
        <w:tc>
          <w:tcPr>
            <w:tcW w:w="3165" w:type="dxa"/>
          </w:tcPr>
          <w:p w14:paraId="6E744C8B" w14:textId="5EB1A0E3" w:rsidR="0075261E" w:rsidRDefault="0075261E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Escalonamento 1° </w:t>
            </w:r>
            <w:proofErr w:type="spellStart"/>
            <w:r>
              <w:rPr>
                <w:lang w:eastAsia="en-US"/>
              </w:rPr>
              <w:t>nivel</w:t>
            </w:r>
            <w:proofErr w:type="spellEnd"/>
          </w:p>
        </w:tc>
        <w:tc>
          <w:tcPr>
            <w:tcW w:w="3165" w:type="dxa"/>
          </w:tcPr>
          <w:p w14:paraId="7EA957BE" w14:textId="600F09CF" w:rsidR="0075261E" w:rsidRDefault="0075261E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Escalonamento 2° </w:t>
            </w:r>
            <w:proofErr w:type="spellStart"/>
            <w:r>
              <w:rPr>
                <w:lang w:eastAsia="en-US"/>
              </w:rPr>
              <w:t>Nivel</w:t>
            </w:r>
            <w:proofErr w:type="spellEnd"/>
          </w:p>
        </w:tc>
      </w:tr>
    </w:tbl>
    <w:p w14:paraId="040D32A5" w14:textId="77777777" w:rsidR="0075261E" w:rsidRDefault="0075261E" w:rsidP="0075261E">
      <w:pPr>
        <w:pStyle w:val="Corpodetexto"/>
        <w:rPr>
          <w:lang w:eastAsia="en-US"/>
        </w:rPr>
      </w:pPr>
    </w:p>
    <w:p w14:paraId="2BF39499" w14:textId="77777777" w:rsidR="002A6552" w:rsidRDefault="002A6552" w:rsidP="00BD1DC4">
      <w:pPr>
        <w:pStyle w:val="Corpodetexto"/>
        <w:rPr>
          <w:lang w:eastAsia="en-US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2"/>
        <w:gridCol w:w="3550"/>
        <w:gridCol w:w="3450"/>
      </w:tblGrid>
      <w:tr w:rsidR="00D9187F" w14:paraId="7828A5DE" w14:textId="77777777">
        <w:tc>
          <w:tcPr>
            <w:tcW w:w="3164" w:type="dxa"/>
          </w:tcPr>
          <w:p w14:paraId="467B07DB" w14:textId="1AD5D9EF" w:rsidR="00D9187F" w:rsidRDefault="00D9187F" w:rsidP="00BD1DC4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>Artefato</w:t>
            </w:r>
            <w:r w:rsidR="00CF3BF9">
              <w:rPr>
                <w:lang w:eastAsia="en-US"/>
              </w:rPr>
              <w:t xml:space="preserve"> 3 Objetivos</w:t>
            </w:r>
          </w:p>
        </w:tc>
        <w:tc>
          <w:tcPr>
            <w:tcW w:w="3165" w:type="dxa"/>
          </w:tcPr>
          <w:p w14:paraId="28340C89" w14:textId="77777777" w:rsidR="00C0290E" w:rsidRDefault="00C0290E" w:rsidP="00C0290E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Ericjulio456@gmail.com </w:t>
            </w:r>
          </w:p>
          <w:p w14:paraId="78E940BC" w14:textId="6FD1B105" w:rsidR="00D9187F" w:rsidRDefault="00C0290E" w:rsidP="00C0290E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Eric </w:t>
            </w:r>
            <w:proofErr w:type="spellStart"/>
            <w:r>
              <w:rPr>
                <w:lang w:eastAsia="en-US"/>
              </w:rPr>
              <w:t>julio</w:t>
            </w:r>
            <w:proofErr w:type="spellEnd"/>
            <w:r>
              <w:rPr>
                <w:lang w:eastAsia="en-US"/>
              </w:rPr>
              <w:t xml:space="preserve"> da silva</w:t>
            </w:r>
          </w:p>
        </w:tc>
        <w:tc>
          <w:tcPr>
            <w:tcW w:w="3165" w:type="dxa"/>
          </w:tcPr>
          <w:p w14:paraId="276566E2" w14:textId="24553C9B" w:rsidR="00D9187F" w:rsidRDefault="002C7A34" w:rsidP="00BD1DC4">
            <w:pPr>
              <w:pStyle w:val="Corpodetexto"/>
              <w:rPr>
                <w:lang w:eastAsia="en-US"/>
              </w:rPr>
            </w:pPr>
            <w:r w:rsidRPr="002C7A34">
              <w:rPr>
                <w:lang w:eastAsia="en-US"/>
              </w:rPr>
              <w:t>regina.flalbuquerque@gmail.com</w:t>
            </w:r>
          </w:p>
        </w:tc>
      </w:tr>
      <w:tr w:rsidR="00CF3BF9" w14:paraId="3196941F" w14:textId="77777777">
        <w:tc>
          <w:tcPr>
            <w:tcW w:w="3164" w:type="dxa"/>
          </w:tcPr>
          <w:p w14:paraId="7FD484B7" w14:textId="67E31499" w:rsidR="00CF3BF9" w:rsidRDefault="00CF3BF9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Artefato </w:t>
            </w:r>
            <w:r w:rsidR="00EF0A9B">
              <w:rPr>
                <w:lang w:eastAsia="en-US"/>
              </w:rPr>
              <w:t>Visão de Produto</w:t>
            </w:r>
          </w:p>
        </w:tc>
        <w:tc>
          <w:tcPr>
            <w:tcW w:w="3165" w:type="dxa"/>
          </w:tcPr>
          <w:p w14:paraId="5F5D1721" w14:textId="77777777" w:rsidR="00CF3BF9" w:rsidRDefault="00B16049" w:rsidP="00284631">
            <w:pPr>
              <w:pStyle w:val="Corpodetexto"/>
              <w:rPr>
                <w:lang w:eastAsia="en-US"/>
              </w:rPr>
            </w:pPr>
            <w:r w:rsidRPr="00B16049">
              <w:rPr>
                <w:lang w:eastAsia="en-US"/>
              </w:rPr>
              <w:t>Kauan de Moraes de Liz</w:t>
            </w:r>
          </w:p>
          <w:p w14:paraId="16F45239" w14:textId="421EE498" w:rsidR="00940421" w:rsidRDefault="00940421" w:rsidP="00284631">
            <w:pPr>
              <w:pStyle w:val="Corpodetexto"/>
              <w:rPr>
                <w:lang w:eastAsia="en-US"/>
              </w:rPr>
            </w:pPr>
            <w:r w:rsidRPr="00940421">
              <w:rPr>
                <w:lang w:eastAsia="en-US"/>
              </w:rPr>
              <w:t>moraes.kauan@pucpr.edu.br</w:t>
            </w:r>
          </w:p>
        </w:tc>
        <w:tc>
          <w:tcPr>
            <w:tcW w:w="3165" w:type="dxa"/>
          </w:tcPr>
          <w:p w14:paraId="3603245B" w14:textId="70B71B3A" w:rsidR="00CF3BF9" w:rsidRDefault="002C7A34" w:rsidP="00284631">
            <w:pPr>
              <w:pStyle w:val="Corpodetexto"/>
              <w:rPr>
                <w:lang w:eastAsia="en-US"/>
              </w:rPr>
            </w:pPr>
            <w:r w:rsidRPr="002C7A34">
              <w:rPr>
                <w:lang w:eastAsia="en-US"/>
              </w:rPr>
              <w:t>regina.flalbuquerque@gmail.com</w:t>
            </w:r>
          </w:p>
        </w:tc>
      </w:tr>
      <w:tr w:rsidR="00CF3BF9" w14:paraId="6D515156" w14:textId="77777777">
        <w:tc>
          <w:tcPr>
            <w:tcW w:w="3164" w:type="dxa"/>
          </w:tcPr>
          <w:p w14:paraId="78BD33AA" w14:textId="1FFA004C" w:rsidR="00CF3BF9" w:rsidRDefault="00CF3BF9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Artefato </w:t>
            </w:r>
            <w:r w:rsidR="00EF0A9B">
              <w:rPr>
                <w:lang w:eastAsia="en-US"/>
              </w:rPr>
              <w:t>Canvas PBB</w:t>
            </w:r>
          </w:p>
        </w:tc>
        <w:tc>
          <w:tcPr>
            <w:tcW w:w="3165" w:type="dxa"/>
          </w:tcPr>
          <w:p w14:paraId="3C4B6975" w14:textId="77777777" w:rsidR="00AA219D" w:rsidRDefault="00AA219D" w:rsidP="00AA219D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Matheus Martins </w:t>
            </w:r>
          </w:p>
          <w:p w14:paraId="0D73E8C3" w14:textId="34198193" w:rsidR="00CF3BF9" w:rsidRDefault="00AA219D" w:rsidP="00AA219D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>matheusmartins.serv@gmail.com</w:t>
            </w:r>
          </w:p>
        </w:tc>
        <w:tc>
          <w:tcPr>
            <w:tcW w:w="3165" w:type="dxa"/>
          </w:tcPr>
          <w:p w14:paraId="32B538D0" w14:textId="50F7D80C" w:rsidR="00CF3BF9" w:rsidRDefault="002C7A34" w:rsidP="00284631">
            <w:pPr>
              <w:pStyle w:val="Corpodetexto"/>
              <w:rPr>
                <w:lang w:eastAsia="en-US"/>
              </w:rPr>
            </w:pPr>
            <w:r w:rsidRPr="002C7A34">
              <w:rPr>
                <w:lang w:eastAsia="en-US"/>
              </w:rPr>
              <w:t>regina.flalbuquerque@gmail.com</w:t>
            </w:r>
          </w:p>
        </w:tc>
      </w:tr>
      <w:tr w:rsidR="00CF3BF9" w14:paraId="67D4F845" w14:textId="77777777">
        <w:tc>
          <w:tcPr>
            <w:tcW w:w="3164" w:type="dxa"/>
          </w:tcPr>
          <w:p w14:paraId="63AA3EE9" w14:textId="5BCCBFE3" w:rsidR="00CF3BF9" w:rsidRDefault="00CF3BF9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Artefato </w:t>
            </w:r>
            <w:r w:rsidR="00EF0A9B">
              <w:rPr>
                <w:lang w:eastAsia="en-US"/>
              </w:rPr>
              <w:t>Relação de User Stories e Critérios de aceite</w:t>
            </w:r>
          </w:p>
        </w:tc>
        <w:tc>
          <w:tcPr>
            <w:tcW w:w="3165" w:type="dxa"/>
          </w:tcPr>
          <w:p w14:paraId="3CB0113F" w14:textId="77777777" w:rsidR="00AD450F" w:rsidRDefault="00AD450F" w:rsidP="00AD450F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 xml:space="preserve">Pedro Henrique </w:t>
            </w:r>
            <w:proofErr w:type="spellStart"/>
            <w:r>
              <w:rPr>
                <w:lang w:eastAsia="en-US"/>
              </w:rPr>
              <w:t>Rebechi</w:t>
            </w:r>
            <w:proofErr w:type="spellEnd"/>
            <w:r>
              <w:rPr>
                <w:lang w:eastAsia="en-US"/>
              </w:rPr>
              <w:t xml:space="preserve">  </w:t>
            </w:r>
          </w:p>
          <w:p w14:paraId="153C556D" w14:textId="49926A77" w:rsidR="00CF3BF9" w:rsidRDefault="00AD450F" w:rsidP="00AD450F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>pedrohenriquerebechi@gmail.com</w:t>
            </w:r>
          </w:p>
        </w:tc>
        <w:tc>
          <w:tcPr>
            <w:tcW w:w="3165" w:type="dxa"/>
          </w:tcPr>
          <w:p w14:paraId="46A5F5D6" w14:textId="5C31011D" w:rsidR="00CF3BF9" w:rsidRDefault="002C7A34" w:rsidP="00284631">
            <w:pPr>
              <w:pStyle w:val="Corpodetexto"/>
              <w:rPr>
                <w:lang w:eastAsia="en-US"/>
              </w:rPr>
            </w:pPr>
            <w:r w:rsidRPr="002C7A34">
              <w:rPr>
                <w:lang w:eastAsia="en-US"/>
              </w:rPr>
              <w:t>regina.flalbuquerque@gmail.com</w:t>
            </w:r>
          </w:p>
        </w:tc>
      </w:tr>
      <w:tr w:rsidR="00CF3BF9" w14:paraId="6F7F84C6" w14:textId="77777777">
        <w:tc>
          <w:tcPr>
            <w:tcW w:w="3164" w:type="dxa"/>
          </w:tcPr>
          <w:p w14:paraId="70454DA0" w14:textId="5E5F039C" w:rsidR="00CF3BF9" w:rsidRDefault="00CF3BF9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>Artefato</w:t>
            </w:r>
            <w:r w:rsidR="00EF0A9B">
              <w:rPr>
                <w:lang w:eastAsia="en-US"/>
              </w:rPr>
              <w:t xml:space="preserve"> Modelo Relacional</w:t>
            </w:r>
          </w:p>
        </w:tc>
        <w:tc>
          <w:tcPr>
            <w:tcW w:w="3165" w:type="dxa"/>
          </w:tcPr>
          <w:p w14:paraId="697D1E15" w14:textId="66BD6A96" w:rsidR="000207D1" w:rsidRDefault="000207D1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>João Pedro</w:t>
            </w:r>
          </w:p>
          <w:p w14:paraId="2DBFD5CF" w14:textId="5812EF8F" w:rsidR="00CF3BF9" w:rsidRDefault="006069D6" w:rsidP="00284631">
            <w:pPr>
              <w:pStyle w:val="Corpodetexto"/>
              <w:rPr>
                <w:lang w:eastAsia="en-US"/>
              </w:rPr>
            </w:pPr>
            <w:r>
              <w:rPr>
                <w:lang w:eastAsia="en-US"/>
              </w:rPr>
              <w:t>Jo</w:t>
            </w:r>
            <w:r w:rsidR="00016699">
              <w:rPr>
                <w:lang w:eastAsia="en-US"/>
              </w:rPr>
              <w:t>ao.costa8</w:t>
            </w:r>
            <w:r w:rsidR="000207D1">
              <w:rPr>
                <w:lang w:eastAsia="en-US"/>
              </w:rPr>
              <w:t>@pucpr.edu.br</w:t>
            </w:r>
          </w:p>
        </w:tc>
        <w:tc>
          <w:tcPr>
            <w:tcW w:w="3165" w:type="dxa"/>
          </w:tcPr>
          <w:p w14:paraId="337A2238" w14:textId="6D2DC626" w:rsidR="00CF3BF9" w:rsidRDefault="002C7A34" w:rsidP="00284631">
            <w:pPr>
              <w:pStyle w:val="Corpodetexto"/>
              <w:rPr>
                <w:lang w:eastAsia="en-US"/>
              </w:rPr>
            </w:pPr>
            <w:r w:rsidRPr="002C7A34">
              <w:rPr>
                <w:lang w:eastAsia="en-US"/>
              </w:rPr>
              <w:t>regina.flalbuquerque@gmail.com</w:t>
            </w:r>
          </w:p>
        </w:tc>
      </w:tr>
    </w:tbl>
    <w:p w14:paraId="55DFC97F" w14:textId="77777777" w:rsidR="00D9187F" w:rsidRDefault="00D9187F" w:rsidP="00BD1DC4">
      <w:pPr>
        <w:pStyle w:val="Corpodetexto"/>
        <w:rPr>
          <w:lang w:eastAsia="en-US"/>
        </w:rPr>
      </w:pPr>
    </w:p>
    <w:bookmarkEnd w:id="10"/>
    <w:p w14:paraId="3A987159" w14:textId="1B27056B" w:rsidR="00AA7F7F" w:rsidRPr="007931F4" w:rsidRDefault="00AA7F7F" w:rsidP="00C07791">
      <w:pPr>
        <w:pStyle w:val="Corpodetexto"/>
        <w:rPr>
          <w:rFonts w:ascii="Arial" w:hAnsi="Arial" w:cs="Arial"/>
          <w:i/>
          <w:iCs/>
          <w:color w:val="2F5496"/>
          <w:sz w:val="22"/>
          <w:szCs w:val="22"/>
          <w:lang w:val="sv-SE" w:eastAsia="en-US"/>
        </w:rPr>
      </w:pPr>
    </w:p>
    <w:sectPr w:rsidR="00AA7F7F" w:rsidRPr="007931F4" w:rsidSect="001628F3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418" w:header="705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5C54" w14:textId="77777777" w:rsidR="008350E2" w:rsidRDefault="008350E2">
      <w:r>
        <w:separator/>
      </w:r>
    </w:p>
  </w:endnote>
  <w:endnote w:type="continuationSeparator" w:id="0">
    <w:p w14:paraId="718DE27C" w14:textId="77777777" w:rsidR="008350E2" w:rsidRDefault="00835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518BBF1" w14:paraId="3045C899" w14:textId="77777777" w:rsidTr="2518BBF1">
      <w:trPr>
        <w:trHeight w:val="300"/>
      </w:trPr>
      <w:tc>
        <w:tcPr>
          <w:tcW w:w="3115" w:type="dxa"/>
        </w:tcPr>
        <w:p w14:paraId="3DD91C16" w14:textId="45160FC0" w:rsidR="2518BBF1" w:rsidRDefault="2518BBF1" w:rsidP="2518BBF1">
          <w:pPr>
            <w:pStyle w:val="Cabealho"/>
            <w:ind w:left="-115"/>
          </w:pPr>
        </w:p>
      </w:tc>
      <w:tc>
        <w:tcPr>
          <w:tcW w:w="3115" w:type="dxa"/>
        </w:tcPr>
        <w:p w14:paraId="0F92B6C8" w14:textId="40E06080" w:rsidR="2518BBF1" w:rsidRDefault="2518BBF1" w:rsidP="2518BBF1">
          <w:pPr>
            <w:pStyle w:val="Cabealho"/>
            <w:jc w:val="center"/>
          </w:pPr>
        </w:p>
      </w:tc>
      <w:tc>
        <w:tcPr>
          <w:tcW w:w="3115" w:type="dxa"/>
        </w:tcPr>
        <w:p w14:paraId="4E841EEA" w14:textId="78D63FC4" w:rsidR="2518BBF1" w:rsidRDefault="2518BBF1" w:rsidP="2518BBF1">
          <w:pPr>
            <w:pStyle w:val="Cabealho"/>
            <w:ind w:right="-115"/>
            <w:jc w:val="right"/>
          </w:pPr>
        </w:p>
      </w:tc>
    </w:tr>
  </w:tbl>
  <w:p w14:paraId="61164475" w14:textId="69C39900" w:rsidR="0037654A" w:rsidRDefault="003765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518BBF1" w14:paraId="358962B8" w14:textId="77777777" w:rsidTr="2518BBF1">
      <w:trPr>
        <w:trHeight w:val="300"/>
      </w:trPr>
      <w:tc>
        <w:tcPr>
          <w:tcW w:w="3115" w:type="dxa"/>
        </w:tcPr>
        <w:p w14:paraId="671875C6" w14:textId="054CBB1B" w:rsidR="2518BBF1" w:rsidRDefault="2518BBF1" w:rsidP="2518BBF1">
          <w:pPr>
            <w:pStyle w:val="Cabealho"/>
            <w:ind w:left="-115"/>
          </w:pPr>
        </w:p>
      </w:tc>
      <w:tc>
        <w:tcPr>
          <w:tcW w:w="3115" w:type="dxa"/>
        </w:tcPr>
        <w:p w14:paraId="2D99F8B9" w14:textId="4DFCB592" w:rsidR="2518BBF1" w:rsidRDefault="2518BBF1" w:rsidP="2518BBF1">
          <w:pPr>
            <w:pStyle w:val="Cabealho"/>
            <w:jc w:val="center"/>
          </w:pPr>
        </w:p>
      </w:tc>
      <w:tc>
        <w:tcPr>
          <w:tcW w:w="3115" w:type="dxa"/>
        </w:tcPr>
        <w:p w14:paraId="54A482D8" w14:textId="420ABEA6" w:rsidR="2518BBF1" w:rsidRDefault="2518BBF1" w:rsidP="2518BBF1">
          <w:pPr>
            <w:pStyle w:val="Cabealho"/>
            <w:ind w:right="-115"/>
            <w:jc w:val="right"/>
          </w:pPr>
        </w:p>
      </w:tc>
    </w:tr>
  </w:tbl>
  <w:p w14:paraId="62C2E04A" w14:textId="2AD77B5C" w:rsidR="0037654A" w:rsidRDefault="003765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4456B" w14:textId="77777777" w:rsidR="008350E2" w:rsidRDefault="008350E2">
      <w:r>
        <w:separator/>
      </w:r>
    </w:p>
  </w:footnote>
  <w:footnote w:type="continuationSeparator" w:id="0">
    <w:p w14:paraId="05C37FF5" w14:textId="77777777" w:rsidR="008350E2" w:rsidRDefault="00835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0025" w14:textId="26B654D6" w:rsidR="001628F3" w:rsidRDefault="001628F3" w:rsidP="001628F3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F31D4">
      <w:rPr>
        <w:noProof/>
      </w:rPr>
      <w:t>7</w:t>
    </w:r>
    <w:r>
      <w:fldChar w:fldCharType="end"/>
    </w:r>
  </w:p>
  <w:p w14:paraId="56FB0A97" w14:textId="3B21E4F8" w:rsidR="001628F3" w:rsidRDefault="00A37003" w:rsidP="001628F3">
    <w:pPr>
      <w:pStyle w:val="Cabealho"/>
      <w:jc w:val="center"/>
    </w:pPr>
    <w:r>
      <w:rPr>
        <w:rFonts w:ascii="Arial" w:hAnsi="Arial" w:cs="Arial"/>
        <w:b/>
        <w:sz w:val="36"/>
        <w:szCs w:val="36"/>
      </w:rPr>
      <w:pict w14:anchorId="3943CA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80" type="#_x0000_t75" style="width:102pt;height:36.6pt;mso-position-horizontal-relative:char;mso-position-vertical-relative:line">
          <v:imagedata r:id="rId1" o:title=""/>
        </v:shape>
      </w:pict>
    </w:r>
    <w:r w:rsidR="001628F3" w:rsidRPr="005F3E96">
      <w:rPr>
        <w:rFonts w:ascii="Arial" w:hAnsi="Arial" w:cs="Arial"/>
        <w:b/>
        <w:sz w:val="36"/>
        <w:szCs w:val="36"/>
      </w:rPr>
      <w:t xml:space="preserve">Plano de </w:t>
    </w:r>
    <w:r w:rsidR="00785DCC">
      <w:rPr>
        <w:rFonts w:ascii="Arial" w:hAnsi="Arial" w:cs="Arial"/>
        <w:b/>
        <w:sz w:val="36"/>
        <w:szCs w:val="36"/>
      </w:rPr>
      <w:t>Garantia da Qualidade</w:t>
    </w:r>
  </w:p>
  <w:p w14:paraId="3AF4D4A5" w14:textId="0B3B6195" w:rsidR="001628F3" w:rsidRDefault="00811806" w:rsidP="001628F3">
    <w:pPr>
      <w:jc w:val="center"/>
      <w:rPr>
        <w:rFonts w:ascii="Arial" w:hAnsi="Arial" w:cs="Arial"/>
        <w:b/>
        <w:i/>
        <w:color w:val="000000"/>
        <w:sz w:val="32"/>
        <w:szCs w:val="32"/>
      </w:rPr>
    </w:pPr>
    <w:r>
      <w:rPr>
        <w:rFonts w:ascii="Arial" w:hAnsi="Arial" w:cs="Arial"/>
        <w:b/>
        <w:i/>
        <w:color w:val="000000"/>
        <w:sz w:val="32"/>
        <w:szCs w:val="32"/>
      </w:rPr>
      <w:t>Join UP</w:t>
    </w:r>
  </w:p>
  <w:p w14:paraId="5D8E9408" w14:textId="77777777" w:rsidR="00BC61D9" w:rsidRDefault="00BC61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A088" w14:textId="28A15205" w:rsidR="001670B4" w:rsidRDefault="007064BC">
    <w:pPr>
      <w:pStyle w:val="Cabealho"/>
    </w:pPr>
    <w:r>
      <w:rPr>
        <w:rFonts w:ascii="Arial" w:hAnsi="Arial" w:cs="Arial"/>
      </w:rPr>
      <w:pict w14:anchorId="55FC27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9" type="#_x0000_t75" style="width:142.2pt;height:51pt;mso-position-horizontal-relative:char;mso-position-vertical-relative:line">
          <v:imagedata r:id="rId1" o:title="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5xNS/CLOX/e/i" int2:id="kKRs8CP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7B88"/>
    <w:multiLevelType w:val="multilevel"/>
    <w:tmpl w:val="AF2EE66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4E38718E"/>
    <w:multiLevelType w:val="hybridMultilevel"/>
    <w:tmpl w:val="3D02FC8A"/>
    <w:lvl w:ilvl="0" w:tplc="FFFFFFFF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70B543F"/>
    <w:multiLevelType w:val="multilevel"/>
    <w:tmpl w:val="70CA8786"/>
    <w:lvl w:ilvl="0">
      <w:start w:val="4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59714C9"/>
    <w:multiLevelType w:val="hybridMultilevel"/>
    <w:tmpl w:val="FFFFFFFF"/>
    <w:lvl w:ilvl="0" w:tplc="C19C1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09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C9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40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27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02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41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AA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6C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90801">
    <w:abstractNumId w:val="0"/>
  </w:num>
  <w:num w:numId="2" w16cid:durableId="114570558">
    <w:abstractNumId w:val="1"/>
  </w:num>
  <w:num w:numId="3" w16cid:durableId="929852057">
    <w:abstractNumId w:val="2"/>
  </w:num>
  <w:num w:numId="4" w16cid:durableId="956064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665D"/>
    <w:rsid w:val="000120B0"/>
    <w:rsid w:val="00016699"/>
    <w:rsid w:val="000207D1"/>
    <w:rsid w:val="00023223"/>
    <w:rsid w:val="00024928"/>
    <w:rsid w:val="00024DBD"/>
    <w:rsid w:val="000268FD"/>
    <w:rsid w:val="00030C74"/>
    <w:rsid w:val="00033C1B"/>
    <w:rsid w:val="00041437"/>
    <w:rsid w:val="00044E02"/>
    <w:rsid w:val="000511C9"/>
    <w:rsid w:val="00053CEC"/>
    <w:rsid w:val="00056F77"/>
    <w:rsid w:val="000613E4"/>
    <w:rsid w:val="00064424"/>
    <w:rsid w:val="000653A9"/>
    <w:rsid w:val="00065C14"/>
    <w:rsid w:val="00071540"/>
    <w:rsid w:val="00075D74"/>
    <w:rsid w:val="00081E95"/>
    <w:rsid w:val="00083023"/>
    <w:rsid w:val="00084B5C"/>
    <w:rsid w:val="00086219"/>
    <w:rsid w:val="00086C2E"/>
    <w:rsid w:val="000924DE"/>
    <w:rsid w:val="00094231"/>
    <w:rsid w:val="00097C75"/>
    <w:rsid w:val="000A1DAA"/>
    <w:rsid w:val="000A2878"/>
    <w:rsid w:val="000A368D"/>
    <w:rsid w:val="000A6000"/>
    <w:rsid w:val="000B4A52"/>
    <w:rsid w:val="000C3055"/>
    <w:rsid w:val="000C51AB"/>
    <w:rsid w:val="000C5EE7"/>
    <w:rsid w:val="000C62BF"/>
    <w:rsid w:val="000C7E59"/>
    <w:rsid w:val="000D24CA"/>
    <w:rsid w:val="000D2966"/>
    <w:rsid w:val="000D7096"/>
    <w:rsid w:val="000E03E3"/>
    <w:rsid w:val="000E1EEC"/>
    <w:rsid w:val="000E57D7"/>
    <w:rsid w:val="000E5DA7"/>
    <w:rsid w:val="000F1649"/>
    <w:rsid w:val="000F1DDC"/>
    <w:rsid w:val="000F31D4"/>
    <w:rsid w:val="000F45EB"/>
    <w:rsid w:val="000F7893"/>
    <w:rsid w:val="0010193A"/>
    <w:rsid w:val="00106035"/>
    <w:rsid w:val="0011179A"/>
    <w:rsid w:val="00113197"/>
    <w:rsid w:val="001143D9"/>
    <w:rsid w:val="00116780"/>
    <w:rsid w:val="00121100"/>
    <w:rsid w:val="00121ADA"/>
    <w:rsid w:val="001223CA"/>
    <w:rsid w:val="00122F00"/>
    <w:rsid w:val="001267F8"/>
    <w:rsid w:val="0013256E"/>
    <w:rsid w:val="00133382"/>
    <w:rsid w:val="001368EE"/>
    <w:rsid w:val="00151D94"/>
    <w:rsid w:val="0015386E"/>
    <w:rsid w:val="00153A2C"/>
    <w:rsid w:val="001628F3"/>
    <w:rsid w:val="001642DC"/>
    <w:rsid w:val="00164F74"/>
    <w:rsid w:val="001670B4"/>
    <w:rsid w:val="00167171"/>
    <w:rsid w:val="00171C6C"/>
    <w:rsid w:val="001767B4"/>
    <w:rsid w:val="00181529"/>
    <w:rsid w:val="00184711"/>
    <w:rsid w:val="00186B4B"/>
    <w:rsid w:val="001878CA"/>
    <w:rsid w:val="00192C45"/>
    <w:rsid w:val="00194DD6"/>
    <w:rsid w:val="00196132"/>
    <w:rsid w:val="001A17D4"/>
    <w:rsid w:val="001A4DD4"/>
    <w:rsid w:val="001A549A"/>
    <w:rsid w:val="001C0448"/>
    <w:rsid w:val="001C17C6"/>
    <w:rsid w:val="001C25EA"/>
    <w:rsid w:val="001D13EF"/>
    <w:rsid w:val="001E153F"/>
    <w:rsid w:val="001E21C6"/>
    <w:rsid w:val="001F1577"/>
    <w:rsid w:val="001F388B"/>
    <w:rsid w:val="001F78DA"/>
    <w:rsid w:val="0020028D"/>
    <w:rsid w:val="002009FD"/>
    <w:rsid w:val="00203AE0"/>
    <w:rsid w:val="00203E9E"/>
    <w:rsid w:val="0020424A"/>
    <w:rsid w:val="00204948"/>
    <w:rsid w:val="002109FB"/>
    <w:rsid w:val="00211036"/>
    <w:rsid w:val="00212060"/>
    <w:rsid w:val="00212DCE"/>
    <w:rsid w:val="00213037"/>
    <w:rsid w:val="00213549"/>
    <w:rsid w:val="00215CF0"/>
    <w:rsid w:val="0022373F"/>
    <w:rsid w:val="00223A4A"/>
    <w:rsid w:val="00233D28"/>
    <w:rsid w:val="00236DCB"/>
    <w:rsid w:val="00242DFA"/>
    <w:rsid w:val="00242E1E"/>
    <w:rsid w:val="0024494F"/>
    <w:rsid w:val="0025029D"/>
    <w:rsid w:val="00251CFA"/>
    <w:rsid w:val="00253215"/>
    <w:rsid w:val="00261E8A"/>
    <w:rsid w:val="00262C25"/>
    <w:rsid w:val="00264921"/>
    <w:rsid w:val="00265DCE"/>
    <w:rsid w:val="00266BD8"/>
    <w:rsid w:val="002706AA"/>
    <w:rsid w:val="00276FE9"/>
    <w:rsid w:val="00282FB7"/>
    <w:rsid w:val="00285CE8"/>
    <w:rsid w:val="0028695F"/>
    <w:rsid w:val="00286FB6"/>
    <w:rsid w:val="002871B9"/>
    <w:rsid w:val="002922E7"/>
    <w:rsid w:val="00293300"/>
    <w:rsid w:val="0029732C"/>
    <w:rsid w:val="002A3AA9"/>
    <w:rsid w:val="002A6552"/>
    <w:rsid w:val="002A77D8"/>
    <w:rsid w:val="002B3A1B"/>
    <w:rsid w:val="002B725C"/>
    <w:rsid w:val="002C5590"/>
    <w:rsid w:val="002C6535"/>
    <w:rsid w:val="002C738E"/>
    <w:rsid w:val="002C7A34"/>
    <w:rsid w:val="002E2206"/>
    <w:rsid w:val="002E2D90"/>
    <w:rsid w:val="002E76B3"/>
    <w:rsid w:val="002F3758"/>
    <w:rsid w:val="00301ACC"/>
    <w:rsid w:val="00307BDC"/>
    <w:rsid w:val="00320841"/>
    <w:rsid w:val="00321BAA"/>
    <w:rsid w:val="00322DD3"/>
    <w:rsid w:val="0032363F"/>
    <w:rsid w:val="003236E9"/>
    <w:rsid w:val="0033497F"/>
    <w:rsid w:val="00343957"/>
    <w:rsid w:val="00345E5D"/>
    <w:rsid w:val="00346903"/>
    <w:rsid w:val="00346B40"/>
    <w:rsid w:val="00350991"/>
    <w:rsid w:val="00351DC9"/>
    <w:rsid w:val="003636CF"/>
    <w:rsid w:val="00363CBA"/>
    <w:rsid w:val="00366E8A"/>
    <w:rsid w:val="00367033"/>
    <w:rsid w:val="003678A3"/>
    <w:rsid w:val="0037654A"/>
    <w:rsid w:val="00382717"/>
    <w:rsid w:val="00385B16"/>
    <w:rsid w:val="003861A5"/>
    <w:rsid w:val="0038621A"/>
    <w:rsid w:val="00392231"/>
    <w:rsid w:val="003928A9"/>
    <w:rsid w:val="00393189"/>
    <w:rsid w:val="0039739B"/>
    <w:rsid w:val="003A2857"/>
    <w:rsid w:val="003A7C6C"/>
    <w:rsid w:val="003B4EAA"/>
    <w:rsid w:val="003C523E"/>
    <w:rsid w:val="003C6CE9"/>
    <w:rsid w:val="003D1DB1"/>
    <w:rsid w:val="003D2A96"/>
    <w:rsid w:val="003E0463"/>
    <w:rsid w:val="003E3648"/>
    <w:rsid w:val="003E5B4E"/>
    <w:rsid w:val="003E6EF0"/>
    <w:rsid w:val="003F0A30"/>
    <w:rsid w:val="003F1443"/>
    <w:rsid w:val="003F160F"/>
    <w:rsid w:val="004011ED"/>
    <w:rsid w:val="00405455"/>
    <w:rsid w:val="004064E0"/>
    <w:rsid w:val="00411205"/>
    <w:rsid w:val="00412326"/>
    <w:rsid w:val="004152E7"/>
    <w:rsid w:val="00427CD3"/>
    <w:rsid w:val="00427ECB"/>
    <w:rsid w:val="00430244"/>
    <w:rsid w:val="00431027"/>
    <w:rsid w:val="004312F3"/>
    <w:rsid w:val="00440634"/>
    <w:rsid w:val="00442A98"/>
    <w:rsid w:val="00450190"/>
    <w:rsid w:val="00451642"/>
    <w:rsid w:val="00457F1B"/>
    <w:rsid w:val="00465852"/>
    <w:rsid w:val="00473146"/>
    <w:rsid w:val="00475F99"/>
    <w:rsid w:val="00476AD2"/>
    <w:rsid w:val="0048104D"/>
    <w:rsid w:val="00483157"/>
    <w:rsid w:val="00483635"/>
    <w:rsid w:val="00490B7E"/>
    <w:rsid w:val="004948E7"/>
    <w:rsid w:val="00494AC8"/>
    <w:rsid w:val="004964F3"/>
    <w:rsid w:val="004A7D2A"/>
    <w:rsid w:val="004B01BD"/>
    <w:rsid w:val="004B5EDF"/>
    <w:rsid w:val="004B752E"/>
    <w:rsid w:val="004C25B5"/>
    <w:rsid w:val="004C4703"/>
    <w:rsid w:val="004C4769"/>
    <w:rsid w:val="004D14A2"/>
    <w:rsid w:val="004D3F49"/>
    <w:rsid w:val="004E0116"/>
    <w:rsid w:val="004E110C"/>
    <w:rsid w:val="004E288F"/>
    <w:rsid w:val="004E3B70"/>
    <w:rsid w:val="004E4E15"/>
    <w:rsid w:val="004E7934"/>
    <w:rsid w:val="004F172E"/>
    <w:rsid w:val="004F198F"/>
    <w:rsid w:val="004F3428"/>
    <w:rsid w:val="004F513C"/>
    <w:rsid w:val="004F781B"/>
    <w:rsid w:val="00502FE4"/>
    <w:rsid w:val="00504D87"/>
    <w:rsid w:val="00521938"/>
    <w:rsid w:val="00522362"/>
    <w:rsid w:val="00524113"/>
    <w:rsid w:val="0052735B"/>
    <w:rsid w:val="00537D5C"/>
    <w:rsid w:val="005412E4"/>
    <w:rsid w:val="005426BD"/>
    <w:rsid w:val="00553A74"/>
    <w:rsid w:val="0058333D"/>
    <w:rsid w:val="0058665D"/>
    <w:rsid w:val="00597DE6"/>
    <w:rsid w:val="005A3FAE"/>
    <w:rsid w:val="005B2D8A"/>
    <w:rsid w:val="005C5748"/>
    <w:rsid w:val="005D02BF"/>
    <w:rsid w:val="005E0531"/>
    <w:rsid w:val="005E2593"/>
    <w:rsid w:val="005E28F3"/>
    <w:rsid w:val="005F2600"/>
    <w:rsid w:val="005F27F7"/>
    <w:rsid w:val="005F2FFB"/>
    <w:rsid w:val="005F3E96"/>
    <w:rsid w:val="00600279"/>
    <w:rsid w:val="006004D4"/>
    <w:rsid w:val="006011D5"/>
    <w:rsid w:val="00605A0F"/>
    <w:rsid w:val="006069D6"/>
    <w:rsid w:val="00613EA7"/>
    <w:rsid w:val="00614555"/>
    <w:rsid w:val="0061587A"/>
    <w:rsid w:val="00616BBB"/>
    <w:rsid w:val="006256B8"/>
    <w:rsid w:val="00627DAA"/>
    <w:rsid w:val="00632736"/>
    <w:rsid w:val="006331F3"/>
    <w:rsid w:val="00634BD9"/>
    <w:rsid w:val="006373C5"/>
    <w:rsid w:val="00640A99"/>
    <w:rsid w:val="00641840"/>
    <w:rsid w:val="00656FB2"/>
    <w:rsid w:val="00657BFE"/>
    <w:rsid w:val="00662A98"/>
    <w:rsid w:val="006641F8"/>
    <w:rsid w:val="00675775"/>
    <w:rsid w:val="006846F1"/>
    <w:rsid w:val="00690315"/>
    <w:rsid w:val="00692D96"/>
    <w:rsid w:val="006A2F0E"/>
    <w:rsid w:val="006A32F6"/>
    <w:rsid w:val="006A6B22"/>
    <w:rsid w:val="006B1A30"/>
    <w:rsid w:val="006B2099"/>
    <w:rsid w:val="006B28AC"/>
    <w:rsid w:val="006B2942"/>
    <w:rsid w:val="006B3114"/>
    <w:rsid w:val="006B6371"/>
    <w:rsid w:val="006C0562"/>
    <w:rsid w:val="006C3158"/>
    <w:rsid w:val="006C5BA6"/>
    <w:rsid w:val="006D14FF"/>
    <w:rsid w:val="006D60C0"/>
    <w:rsid w:val="006D69D7"/>
    <w:rsid w:val="006E2063"/>
    <w:rsid w:val="006E2631"/>
    <w:rsid w:val="006E4551"/>
    <w:rsid w:val="006E6F70"/>
    <w:rsid w:val="006F0106"/>
    <w:rsid w:val="006F0A90"/>
    <w:rsid w:val="006F2BCE"/>
    <w:rsid w:val="006F32D1"/>
    <w:rsid w:val="006F5A51"/>
    <w:rsid w:val="006F6A40"/>
    <w:rsid w:val="00700BAD"/>
    <w:rsid w:val="00704328"/>
    <w:rsid w:val="00704761"/>
    <w:rsid w:val="007064BC"/>
    <w:rsid w:val="00706869"/>
    <w:rsid w:val="00715D89"/>
    <w:rsid w:val="00717E04"/>
    <w:rsid w:val="00735123"/>
    <w:rsid w:val="007358BF"/>
    <w:rsid w:val="00736791"/>
    <w:rsid w:val="00741403"/>
    <w:rsid w:val="007419D9"/>
    <w:rsid w:val="00745093"/>
    <w:rsid w:val="0074598D"/>
    <w:rsid w:val="00746461"/>
    <w:rsid w:val="00750141"/>
    <w:rsid w:val="0075067C"/>
    <w:rsid w:val="0075261E"/>
    <w:rsid w:val="00752B23"/>
    <w:rsid w:val="00753AA7"/>
    <w:rsid w:val="0075599F"/>
    <w:rsid w:val="0075671A"/>
    <w:rsid w:val="007573A6"/>
    <w:rsid w:val="00762BD1"/>
    <w:rsid w:val="00763496"/>
    <w:rsid w:val="007660FB"/>
    <w:rsid w:val="007667A9"/>
    <w:rsid w:val="0077087B"/>
    <w:rsid w:val="007739B1"/>
    <w:rsid w:val="0077414D"/>
    <w:rsid w:val="00774AEC"/>
    <w:rsid w:val="00777BC9"/>
    <w:rsid w:val="0078002F"/>
    <w:rsid w:val="0078149C"/>
    <w:rsid w:val="00785DCC"/>
    <w:rsid w:val="007901B1"/>
    <w:rsid w:val="007931F4"/>
    <w:rsid w:val="00793B9C"/>
    <w:rsid w:val="007A2699"/>
    <w:rsid w:val="007A6418"/>
    <w:rsid w:val="007A6519"/>
    <w:rsid w:val="007B0957"/>
    <w:rsid w:val="007B0A15"/>
    <w:rsid w:val="007C367A"/>
    <w:rsid w:val="007C7478"/>
    <w:rsid w:val="007D056C"/>
    <w:rsid w:val="007D1673"/>
    <w:rsid w:val="007E217E"/>
    <w:rsid w:val="007E7BDF"/>
    <w:rsid w:val="007E7F69"/>
    <w:rsid w:val="0080223B"/>
    <w:rsid w:val="0080438B"/>
    <w:rsid w:val="008073C3"/>
    <w:rsid w:val="00811806"/>
    <w:rsid w:val="00813931"/>
    <w:rsid w:val="008247B1"/>
    <w:rsid w:val="00826C72"/>
    <w:rsid w:val="0082788F"/>
    <w:rsid w:val="0083270C"/>
    <w:rsid w:val="008350E2"/>
    <w:rsid w:val="008352DB"/>
    <w:rsid w:val="00842120"/>
    <w:rsid w:val="008450A1"/>
    <w:rsid w:val="00847E27"/>
    <w:rsid w:val="008524AD"/>
    <w:rsid w:val="008537F3"/>
    <w:rsid w:val="00854C71"/>
    <w:rsid w:val="00855808"/>
    <w:rsid w:val="00861FD3"/>
    <w:rsid w:val="00871537"/>
    <w:rsid w:val="00876D7C"/>
    <w:rsid w:val="00883B67"/>
    <w:rsid w:val="00886506"/>
    <w:rsid w:val="00890CDB"/>
    <w:rsid w:val="00892EE8"/>
    <w:rsid w:val="0089442C"/>
    <w:rsid w:val="008A283B"/>
    <w:rsid w:val="008A42E9"/>
    <w:rsid w:val="008A4F95"/>
    <w:rsid w:val="008A66BF"/>
    <w:rsid w:val="008C74DD"/>
    <w:rsid w:val="008D34BE"/>
    <w:rsid w:val="008E2980"/>
    <w:rsid w:val="008E6317"/>
    <w:rsid w:val="008E681D"/>
    <w:rsid w:val="008F6120"/>
    <w:rsid w:val="00900983"/>
    <w:rsid w:val="00900F4A"/>
    <w:rsid w:val="00901805"/>
    <w:rsid w:val="00917247"/>
    <w:rsid w:val="009172C7"/>
    <w:rsid w:val="0092347C"/>
    <w:rsid w:val="00931E0F"/>
    <w:rsid w:val="009323CE"/>
    <w:rsid w:val="009333ED"/>
    <w:rsid w:val="009376C6"/>
    <w:rsid w:val="00940421"/>
    <w:rsid w:val="00943150"/>
    <w:rsid w:val="00946AC6"/>
    <w:rsid w:val="00946FC1"/>
    <w:rsid w:val="0094791C"/>
    <w:rsid w:val="00947D4B"/>
    <w:rsid w:val="00950900"/>
    <w:rsid w:val="00950973"/>
    <w:rsid w:val="00955B33"/>
    <w:rsid w:val="00955CE6"/>
    <w:rsid w:val="00966AC4"/>
    <w:rsid w:val="00971CB6"/>
    <w:rsid w:val="009734CF"/>
    <w:rsid w:val="00974A49"/>
    <w:rsid w:val="00986F03"/>
    <w:rsid w:val="009959A4"/>
    <w:rsid w:val="0099659B"/>
    <w:rsid w:val="009A1F3F"/>
    <w:rsid w:val="009A2530"/>
    <w:rsid w:val="009A45B5"/>
    <w:rsid w:val="009A4C41"/>
    <w:rsid w:val="009A5C06"/>
    <w:rsid w:val="009A68C3"/>
    <w:rsid w:val="009B2521"/>
    <w:rsid w:val="009B4453"/>
    <w:rsid w:val="009C2B45"/>
    <w:rsid w:val="009D1211"/>
    <w:rsid w:val="009D201B"/>
    <w:rsid w:val="009D5FA0"/>
    <w:rsid w:val="009D666E"/>
    <w:rsid w:val="009E3406"/>
    <w:rsid w:val="009E42E3"/>
    <w:rsid w:val="009E4822"/>
    <w:rsid w:val="009E5AEB"/>
    <w:rsid w:val="009E6B45"/>
    <w:rsid w:val="009E76AA"/>
    <w:rsid w:val="009F01B5"/>
    <w:rsid w:val="009F1328"/>
    <w:rsid w:val="009F2022"/>
    <w:rsid w:val="009F4E10"/>
    <w:rsid w:val="00A10EDA"/>
    <w:rsid w:val="00A16088"/>
    <w:rsid w:val="00A20751"/>
    <w:rsid w:val="00A21247"/>
    <w:rsid w:val="00A21B8A"/>
    <w:rsid w:val="00A21D77"/>
    <w:rsid w:val="00A234F4"/>
    <w:rsid w:val="00A35618"/>
    <w:rsid w:val="00A35DB5"/>
    <w:rsid w:val="00A37003"/>
    <w:rsid w:val="00A37C49"/>
    <w:rsid w:val="00A40F45"/>
    <w:rsid w:val="00A464BA"/>
    <w:rsid w:val="00A54E6F"/>
    <w:rsid w:val="00A57032"/>
    <w:rsid w:val="00A62C1B"/>
    <w:rsid w:val="00A64D3C"/>
    <w:rsid w:val="00A66B30"/>
    <w:rsid w:val="00A73FBA"/>
    <w:rsid w:val="00A7667B"/>
    <w:rsid w:val="00A773B5"/>
    <w:rsid w:val="00A80D9B"/>
    <w:rsid w:val="00A8258C"/>
    <w:rsid w:val="00AA219D"/>
    <w:rsid w:val="00AA5CC7"/>
    <w:rsid w:val="00AA7F7F"/>
    <w:rsid w:val="00AB4ABA"/>
    <w:rsid w:val="00AB5576"/>
    <w:rsid w:val="00AB55F4"/>
    <w:rsid w:val="00AB6AD8"/>
    <w:rsid w:val="00AB7DC9"/>
    <w:rsid w:val="00AC127B"/>
    <w:rsid w:val="00AC54C4"/>
    <w:rsid w:val="00AC5D23"/>
    <w:rsid w:val="00AD0183"/>
    <w:rsid w:val="00AD450F"/>
    <w:rsid w:val="00AD5235"/>
    <w:rsid w:val="00AE5BF5"/>
    <w:rsid w:val="00AE739A"/>
    <w:rsid w:val="00AF000A"/>
    <w:rsid w:val="00B02BC5"/>
    <w:rsid w:val="00B1042B"/>
    <w:rsid w:val="00B123F7"/>
    <w:rsid w:val="00B13BA6"/>
    <w:rsid w:val="00B15877"/>
    <w:rsid w:val="00B15EBF"/>
    <w:rsid w:val="00B16049"/>
    <w:rsid w:val="00B206BD"/>
    <w:rsid w:val="00B21F1C"/>
    <w:rsid w:val="00B253F9"/>
    <w:rsid w:val="00B32940"/>
    <w:rsid w:val="00B37BA8"/>
    <w:rsid w:val="00B4062B"/>
    <w:rsid w:val="00B40BC1"/>
    <w:rsid w:val="00B435C4"/>
    <w:rsid w:val="00B50548"/>
    <w:rsid w:val="00B50562"/>
    <w:rsid w:val="00B51525"/>
    <w:rsid w:val="00B551FE"/>
    <w:rsid w:val="00B62808"/>
    <w:rsid w:val="00B63FA9"/>
    <w:rsid w:val="00B733EF"/>
    <w:rsid w:val="00B92F51"/>
    <w:rsid w:val="00B940D3"/>
    <w:rsid w:val="00BA1B3E"/>
    <w:rsid w:val="00BB032A"/>
    <w:rsid w:val="00BB15E4"/>
    <w:rsid w:val="00BB212A"/>
    <w:rsid w:val="00BB493B"/>
    <w:rsid w:val="00BB5BAF"/>
    <w:rsid w:val="00BC00EC"/>
    <w:rsid w:val="00BC1249"/>
    <w:rsid w:val="00BC47C7"/>
    <w:rsid w:val="00BC61D9"/>
    <w:rsid w:val="00BD1DC4"/>
    <w:rsid w:val="00BD73E2"/>
    <w:rsid w:val="00BE2864"/>
    <w:rsid w:val="00BE2D83"/>
    <w:rsid w:val="00BE379A"/>
    <w:rsid w:val="00BF4488"/>
    <w:rsid w:val="00BF7D7A"/>
    <w:rsid w:val="00C0290E"/>
    <w:rsid w:val="00C07791"/>
    <w:rsid w:val="00C15140"/>
    <w:rsid w:val="00C1690D"/>
    <w:rsid w:val="00C22FBD"/>
    <w:rsid w:val="00C23EE7"/>
    <w:rsid w:val="00C2565E"/>
    <w:rsid w:val="00C26106"/>
    <w:rsid w:val="00C26798"/>
    <w:rsid w:val="00C26D44"/>
    <w:rsid w:val="00C30053"/>
    <w:rsid w:val="00C30441"/>
    <w:rsid w:val="00C41F0D"/>
    <w:rsid w:val="00C5536A"/>
    <w:rsid w:val="00C57149"/>
    <w:rsid w:val="00C606F7"/>
    <w:rsid w:val="00C7007B"/>
    <w:rsid w:val="00C73C75"/>
    <w:rsid w:val="00C7656E"/>
    <w:rsid w:val="00C870AD"/>
    <w:rsid w:val="00C91A2C"/>
    <w:rsid w:val="00C94772"/>
    <w:rsid w:val="00C97747"/>
    <w:rsid w:val="00CA630F"/>
    <w:rsid w:val="00CA73F4"/>
    <w:rsid w:val="00CB4C1C"/>
    <w:rsid w:val="00CC2021"/>
    <w:rsid w:val="00CC3E33"/>
    <w:rsid w:val="00CD3998"/>
    <w:rsid w:val="00CD7791"/>
    <w:rsid w:val="00CE0E67"/>
    <w:rsid w:val="00CF3BF9"/>
    <w:rsid w:val="00D12193"/>
    <w:rsid w:val="00D15857"/>
    <w:rsid w:val="00D2085C"/>
    <w:rsid w:val="00D268E3"/>
    <w:rsid w:val="00D331DC"/>
    <w:rsid w:val="00D342F8"/>
    <w:rsid w:val="00D34384"/>
    <w:rsid w:val="00D37EF5"/>
    <w:rsid w:val="00D40841"/>
    <w:rsid w:val="00D40E6F"/>
    <w:rsid w:val="00D4333F"/>
    <w:rsid w:val="00D438A7"/>
    <w:rsid w:val="00D5084B"/>
    <w:rsid w:val="00D61E1C"/>
    <w:rsid w:val="00D64CBC"/>
    <w:rsid w:val="00D71BAB"/>
    <w:rsid w:val="00D7450E"/>
    <w:rsid w:val="00D77494"/>
    <w:rsid w:val="00D83C78"/>
    <w:rsid w:val="00D85A06"/>
    <w:rsid w:val="00D86C92"/>
    <w:rsid w:val="00D9187F"/>
    <w:rsid w:val="00D922A8"/>
    <w:rsid w:val="00DA2772"/>
    <w:rsid w:val="00DA78C3"/>
    <w:rsid w:val="00DB0AA1"/>
    <w:rsid w:val="00DB4807"/>
    <w:rsid w:val="00DB6AF7"/>
    <w:rsid w:val="00DC1C7B"/>
    <w:rsid w:val="00DC3C68"/>
    <w:rsid w:val="00DC4108"/>
    <w:rsid w:val="00DC519E"/>
    <w:rsid w:val="00DC7227"/>
    <w:rsid w:val="00DD11E9"/>
    <w:rsid w:val="00DD2AA8"/>
    <w:rsid w:val="00DD31CD"/>
    <w:rsid w:val="00DD3954"/>
    <w:rsid w:val="00DD3961"/>
    <w:rsid w:val="00DD531F"/>
    <w:rsid w:val="00DD6482"/>
    <w:rsid w:val="00DD7831"/>
    <w:rsid w:val="00DE7B7A"/>
    <w:rsid w:val="00E05334"/>
    <w:rsid w:val="00E14732"/>
    <w:rsid w:val="00E164CA"/>
    <w:rsid w:val="00E31B02"/>
    <w:rsid w:val="00E328F9"/>
    <w:rsid w:val="00E336FA"/>
    <w:rsid w:val="00E44A30"/>
    <w:rsid w:val="00E44EE2"/>
    <w:rsid w:val="00E45428"/>
    <w:rsid w:val="00E474E4"/>
    <w:rsid w:val="00E574A1"/>
    <w:rsid w:val="00E64A9F"/>
    <w:rsid w:val="00E82CEC"/>
    <w:rsid w:val="00E8402E"/>
    <w:rsid w:val="00E94421"/>
    <w:rsid w:val="00E94BD4"/>
    <w:rsid w:val="00E94C28"/>
    <w:rsid w:val="00E94FFD"/>
    <w:rsid w:val="00EA3E9A"/>
    <w:rsid w:val="00EA53BE"/>
    <w:rsid w:val="00EB0AE2"/>
    <w:rsid w:val="00EB1608"/>
    <w:rsid w:val="00EB2EEF"/>
    <w:rsid w:val="00EC71BD"/>
    <w:rsid w:val="00EC7561"/>
    <w:rsid w:val="00EE309E"/>
    <w:rsid w:val="00EE6C5C"/>
    <w:rsid w:val="00EE76F1"/>
    <w:rsid w:val="00EF01DB"/>
    <w:rsid w:val="00EF0A9B"/>
    <w:rsid w:val="00EF10EB"/>
    <w:rsid w:val="00EF3DF4"/>
    <w:rsid w:val="00EF43B5"/>
    <w:rsid w:val="00F033F6"/>
    <w:rsid w:val="00F03FD1"/>
    <w:rsid w:val="00F15D73"/>
    <w:rsid w:val="00F16FFA"/>
    <w:rsid w:val="00F17B05"/>
    <w:rsid w:val="00F204FE"/>
    <w:rsid w:val="00F27D2E"/>
    <w:rsid w:val="00F3228A"/>
    <w:rsid w:val="00F33162"/>
    <w:rsid w:val="00F4375D"/>
    <w:rsid w:val="00F4655F"/>
    <w:rsid w:val="00F46A7F"/>
    <w:rsid w:val="00F51CF3"/>
    <w:rsid w:val="00F556E9"/>
    <w:rsid w:val="00F57A95"/>
    <w:rsid w:val="00F62E0C"/>
    <w:rsid w:val="00F71074"/>
    <w:rsid w:val="00F75846"/>
    <w:rsid w:val="00F908D9"/>
    <w:rsid w:val="00F91050"/>
    <w:rsid w:val="00FA15BF"/>
    <w:rsid w:val="00FA36A2"/>
    <w:rsid w:val="00FA7DAA"/>
    <w:rsid w:val="00FB211A"/>
    <w:rsid w:val="00FB2512"/>
    <w:rsid w:val="00FB270E"/>
    <w:rsid w:val="00FB32BB"/>
    <w:rsid w:val="00FB3581"/>
    <w:rsid w:val="00FB436E"/>
    <w:rsid w:val="00FD1904"/>
    <w:rsid w:val="00FD436F"/>
    <w:rsid w:val="00FD4A7B"/>
    <w:rsid w:val="00FD72FF"/>
    <w:rsid w:val="00FD76F7"/>
    <w:rsid w:val="00FE3778"/>
    <w:rsid w:val="00FE5E88"/>
    <w:rsid w:val="00FF62A1"/>
    <w:rsid w:val="0233CFA4"/>
    <w:rsid w:val="0264F3B8"/>
    <w:rsid w:val="048ECA8D"/>
    <w:rsid w:val="04960D24"/>
    <w:rsid w:val="06121523"/>
    <w:rsid w:val="06DA746B"/>
    <w:rsid w:val="08F00C70"/>
    <w:rsid w:val="08F67E0D"/>
    <w:rsid w:val="0BD1CEC8"/>
    <w:rsid w:val="0C859952"/>
    <w:rsid w:val="0CA29581"/>
    <w:rsid w:val="0EAF16CF"/>
    <w:rsid w:val="0F29DD57"/>
    <w:rsid w:val="0F9B1DD5"/>
    <w:rsid w:val="104C139B"/>
    <w:rsid w:val="1081FC9E"/>
    <w:rsid w:val="1486625D"/>
    <w:rsid w:val="15549FC7"/>
    <w:rsid w:val="1730C4BE"/>
    <w:rsid w:val="1897F97A"/>
    <w:rsid w:val="1C90ACF0"/>
    <w:rsid w:val="1CEBCCDE"/>
    <w:rsid w:val="1F435E2D"/>
    <w:rsid w:val="21441AC6"/>
    <w:rsid w:val="2192089B"/>
    <w:rsid w:val="21FCB27D"/>
    <w:rsid w:val="22EFD247"/>
    <w:rsid w:val="233A4452"/>
    <w:rsid w:val="2518BBF1"/>
    <w:rsid w:val="25B397D0"/>
    <w:rsid w:val="27226FF1"/>
    <w:rsid w:val="29EBD80A"/>
    <w:rsid w:val="2A0EEFB8"/>
    <w:rsid w:val="2A5FFD41"/>
    <w:rsid w:val="2B570119"/>
    <w:rsid w:val="2C0C5508"/>
    <w:rsid w:val="2CCA04D8"/>
    <w:rsid w:val="2D84571C"/>
    <w:rsid w:val="2E51A777"/>
    <w:rsid w:val="318CED55"/>
    <w:rsid w:val="31C1CD1B"/>
    <w:rsid w:val="31CB011D"/>
    <w:rsid w:val="32ECF2BC"/>
    <w:rsid w:val="341E7BDD"/>
    <w:rsid w:val="34B37415"/>
    <w:rsid w:val="35DC22E3"/>
    <w:rsid w:val="3614D4F6"/>
    <w:rsid w:val="366148E5"/>
    <w:rsid w:val="3A490AC0"/>
    <w:rsid w:val="3BA0C33F"/>
    <w:rsid w:val="3BAF6576"/>
    <w:rsid w:val="3E437955"/>
    <w:rsid w:val="3F6C066D"/>
    <w:rsid w:val="4083FAF2"/>
    <w:rsid w:val="40F5E10F"/>
    <w:rsid w:val="425E71B9"/>
    <w:rsid w:val="42B2AC1F"/>
    <w:rsid w:val="444FE8E0"/>
    <w:rsid w:val="44729902"/>
    <w:rsid w:val="45E805BC"/>
    <w:rsid w:val="47F768B7"/>
    <w:rsid w:val="480A1D58"/>
    <w:rsid w:val="4849DED3"/>
    <w:rsid w:val="49B3B38B"/>
    <w:rsid w:val="4A45F9D8"/>
    <w:rsid w:val="4B5D4B1B"/>
    <w:rsid w:val="4C54C443"/>
    <w:rsid w:val="4C75BC22"/>
    <w:rsid w:val="4D27799E"/>
    <w:rsid w:val="4E034C65"/>
    <w:rsid w:val="4E202BE6"/>
    <w:rsid w:val="4E76B26F"/>
    <w:rsid w:val="5011EC0C"/>
    <w:rsid w:val="50C92C87"/>
    <w:rsid w:val="5293A031"/>
    <w:rsid w:val="557FA921"/>
    <w:rsid w:val="586F26B1"/>
    <w:rsid w:val="58CFF9D5"/>
    <w:rsid w:val="59218FD1"/>
    <w:rsid w:val="5B1C8B93"/>
    <w:rsid w:val="5E7F84BC"/>
    <w:rsid w:val="5F1F68C8"/>
    <w:rsid w:val="5F20425A"/>
    <w:rsid w:val="62FE225A"/>
    <w:rsid w:val="635FF396"/>
    <w:rsid w:val="643A0AAB"/>
    <w:rsid w:val="64691406"/>
    <w:rsid w:val="65549819"/>
    <w:rsid w:val="65B596BC"/>
    <w:rsid w:val="65CF0FA3"/>
    <w:rsid w:val="6929F658"/>
    <w:rsid w:val="6D73D145"/>
    <w:rsid w:val="6D77905B"/>
    <w:rsid w:val="6F51B73C"/>
    <w:rsid w:val="7067762C"/>
    <w:rsid w:val="7151BB01"/>
    <w:rsid w:val="717B9493"/>
    <w:rsid w:val="72F1D5E1"/>
    <w:rsid w:val="75A3D296"/>
    <w:rsid w:val="75E31659"/>
    <w:rsid w:val="75F5C53C"/>
    <w:rsid w:val="76A0B482"/>
    <w:rsid w:val="7A372E1D"/>
    <w:rsid w:val="7BC4E303"/>
    <w:rsid w:val="7DBE8EE6"/>
    <w:rsid w:val="7DCA9292"/>
    <w:rsid w:val="7DDF7156"/>
    <w:rsid w:val="7EC7AAEF"/>
    <w:rsid w:val="7F18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73E66A65"/>
  <w15:chartTrackingRefBased/>
  <w15:docId w15:val="{8DB5552C-F11F-4E36-BF4D-F3494153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6BB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11678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Ttulo1"/>
    <w:next w:val="Normal"/>
    <w:link w:val="Ttulo2Char"/>
    <w:qFormat/>
    <w:rsid w:val="00BC61D9"/>
    <w:pPr>
      <w:widowControl w:val="0"/>
      <w:spacing w:before="120" w:line="240" w:lineRule="atLeast"/>
      <w:ind w:left="720" w:hanging="720"/>
      <w:outlineLvl w:val="1"/>
    </w:pPr>
    <w:rPr>
      <w:kern w:val="0"/>
      <w:sz w:val="20"/>
      <w:szCs w:val="20"/>
      <w:lang w:val="en-US" w:eastAsia="en-US"/>
    </w:rPr>
  </w:style>
  <w:style w:type="paragraph" w:styleId="Ttulo3">
    <w:name w:val="heading 3"/>
    <w:basedOn w:val="Normal"/>
    <w:next w:val="Normal"/>
    <w:qFormat/>
    <w:rsid w:val="0011678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Ttulo1"/>
    <w:next w:val="Normal"/>
    <w:link w:val="Ttulo4Char"/>
    <w:qFormat/>
    <w:rsid w:val="00BC61D9"/>
    <w:pPr>
      <w:widowControl w:val="0"/>
      <w:spacing w:before="120" w:line="240" w:lineRule="atLeast"/>
      <w:ind w:left="720" w:hanging="720"/>
      <w:outlineLvl w:val="3"/>
    </w:pPr>
    <w:rPr>
      <w:b w:val="0"/>
      <w:bCs w:val="0"/>
      <w:kern w:val="0"/>
      <w:sz w:val="20"/>
      <w:szCs w:val="20"/>
      <w:lang w:val="en-US" w:eastAsia="en-US"/>
    </w:rPr>
  </w:style>
  <w:style w:type="paragraph" w:styleId="Ttulo5">
    <w:name w:val="heading 5"/>
    <w:basedOn w:val="Normal"/>
    <w:next w:val="Normal"/>
    <w:link w:val="Ttulo5Char"/>
    <w:qFormat/>
    <w:rsid w:val="00BC61D9"/>
    <w:pPr>
      <w:widowControl w:val="0"/>
      <w:spacing w:before="240" w:after="60" w:line="240" w:lineRule="atLeast"/>
      <w:ind w:left="2880"/>
      <w:outlineLvl w:val="4"/>
    </w:pPr>
    <w:rPr>
      <w:sz w:val="22"/>
      <w:szCs w:val="22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BC61D9"/>
    <w:pPr>
      <w:widowControl w:val="0"/>
      <w:spacing w:before="240" w:after="60" w:line="240" w:lineRule="atLeast"/>
      <w:ind w:left="2880"/>
      <w:outlineLvl w:val="5"/>
    </w:pPr>
    <w:rPr>
      <w:i/>
      <w:iCs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har"/>
    <w:qFormat/>
    <w:rsid w:val="00BC61D9"/>
    <w:pPr>
      <w:widowControl w:val="0"/>
      <w:spacing w:before="240" w:after="60" w:line="240" w:lineRule="atLeast"/>
      <w:ind w:left="2880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link w:val="Ttulo8Char"/>
    <w:qFormat/>
    <w:rsid w:val="00BC61D9"/>
    <w:pPr>
      <w:widowControl w:val="0"/>
      <w:spacing w:before="240" w:after="60" w:line="240" w:lineRule="atLeast"/>
      <w:ind w:left="2880"/>
      <w:outlineLvl w:val="7"/>
    </w:pPr>
    <w:rPr>
      <w:i/>
      <w:iCs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har"/>
    <w:qFormat/>
    <w:rsid w:val="00BC61D9"/>
    <w:pPr>
      <w:widowControl w:val="0"/>
      <w:spacing w:before="240" w:after="60" w:line="240" w:lineRule="atLeast"/>
      <w:ind w:left="2880"/>
      <w:outlineLvl w:val="8"/>
    </w:pPr>
    <w:rPr>
      <w:b/>
      <w:bCs/>
      <w:i/>
      <w:iCs/>
      <w:sz w:val="18"/>
      <w:szCs w:val="18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033C1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033C1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033C1B"/>
  </w:style>
  <w:style w:type="table" w:styleId="Tabelacomgrade">
    <w:name w:val="Table Grid"/>
    <w:basedOn w:val="Tabelanormal"/>
    <w:rsid w:val="00A35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rsid w:val="00465852"/>
  </w:style>
  <w:style w:type="paragraph" w:styleId="Sumrio3">
    <w:name w:val="toc 3"/>
    <w:basedOn w:val="Normal"/>
    <w:next w:val="Normal"/>
    <w:autoRedefine/>
    <w:semiHidden/>
    <w:rsid w:val="00465852"/>
    <w:pPr>
      <w:ind w:left="480"/>
    </w:pPr>
  </w:style>
  <w:style w:type="character" w:styleId="Hyperlink">
    <w:name w:val="Hyperlink"/>
    <w:rsid w:val="00465852"/>
    <w:rPr>
      <w:color w:val="0000FF"/>
      <w:u w:val="single"/>
    </w:rPr>
  </w:style>
  <w:style w:type="character" w:customStyle="1" w:styleId="Ttulo2Char">
    <w:name w:val="Título 2 Char"/>
    <w:link w:val="Ttulo2"/>
    <w:rsid w:val="00BC61D9"/>
    <w:rPr>
      <w:rFonts w:ascii="Arial" w:hAnsi="Arial" w:cs="Arial"/>
      <w:b/>
      <w:bCs/>
      <w:lang w:val="en-US" w:eastAsia="en-US"/>
    </w:rPr>
  </w:style>
  <w:style w:type="character" w:customStyle="1" w:styleId="Ttulo4Char">
    <w:name w:val="Título 4 Char"/>
    <w:link w:val="Ttulo4"/>
    <w:rsid w:val="00BC61D9"/>
    <w:rPr>
      <w:rFonts w:ascii="Arial" w:hAnsi="Arial" w:cs="Arial"/>
      <w:lang w:val="en-US" w:eastAsia="en-US"/>
    </w:rPr>
  </w:style>
  <w:style w:type="character" w:customStyle="1" w:styleId="Ttulo5Char">
    <w:name w:val="Título 5 Char"/>
    <w:link w:val="Ttulo5"/>
    <w:rsid w:val="00BC61D9"/>
    <w:rPr>
      <w:sz w:val="22"/>
      <w:szCs w:val="22"/>
      <w:lang w:val="en-US" w:eastAsia="en-US"/>
    </w:rPr>
  </w:style>
  <w:style w:type="character" w:customStyle="1" w:styleId="Ttulo6Char">
    <w:name w:val="Título 6 Char"/>
    <w:link w:val="Ttulo6"/>
    <w:rsid w:val="00BC61D9"/>
    <w:rPr>
      <w:i/>
      <w:iCs/>
      <w:sz w:val="22"/>
      <w:szCs w:val="22"/>
      <w:lang w:val="en-US" w:eastAsia="en-US"/>
    </w:rPr>
  </w:style>
  <w:style w:type="character" w:customStyle="1" w:styleId="Ttulo7Char">
    <w:name w:val="Título 7 Char"/>
    <w:link w:val="Ttulo7"/>
    <w:rsid w:val="00BC61D9"/>
    <w:rPr>
      <w:lang w:val="en-US" w:eastAsia="en-US"/>
    </w:rPr>
  </w:style>
  <w:style w:type="character" w:customStyle="1" w:styleId="Ttulo8Char">
    <w:name w:val="Título 8 Char"/>
    <w:link w:val="Ttulo8"/>
    <w:rsid w:val="00BC61D9"/>
    <w:rPr>
      <w:i/>
      <w:iCs/>
      <w:lang w:val="en-US" w:eastAsia="en-US"/>
    </w:rPr>
  </w:style>
  <w:style w:type="character" w:customStyle="1" w:styleId="Ttulo9Char">
    <w:name w:val="Título 9 Char"/>
    <w:link w:val="Ttulo9"/>
    <w:rsid w:val="00BC61D9"/>
    <w:rPr>
      <w:b/>
      <w:bCs/>
      <w:i/>
      <w:iCs/>
      <w:sz w:val="18"/>
      <w:szCs w:val="18"/>
      <w:lang w:val="en-US" w:eastAsia="en-US"/>
    </w:rPr>
  </w:style>
  <w:style w:type="paragraph" w:styleId="Ttulo">
    <w:name w:val="Title"/>
    <w:basedOn w:val="Normal"/>
    <w:next w:val="Normal"/>
    <w:link w:val="TtuloChar"/>
    <w:qFormat/>
    <w:rsid w:val="00BC61D9"/>
    <w:pPr>
      <w:widowControl w:val="0"/>
      <w:jc w:val="center"/>
    </w:pPr>
    <w:rPr>
      <w:rFonts w:ascii="Arial" w:hAnsi="Arial" w:cs="Arial"/>
      <w:b/>
      <w:bCs/>
      <w:sz w:val="36"/>
      <w:szCs w:val="36"/>
      <w:lang w:val="en-US" w:eastAsia="en-US"/>
    </w:rPr>
  </w:style>
  <w:style w:type="character" w:customStyle="1" w:styleId="TtuloChar">
    <w:name w:val="Título Char"/>
    <w:link w:val="Ttulo"/>
    <w:rsid w:val="00BC61D9"/>
    <w:rPr>
      <w:rFonts w:ascii="Arial" w:hAnsi="Arial" w:cs="Arial"/>
      <w:b/>
      <w:bCs/>
      <w:sz w:val="36"/>
      <w:szCs w:val="36"/>
      <w:lang w:val="en-US" w:eastAsia="en-US"/>
    </w:rPr>
  </w:style>
  <w:style w:type="paragraph" w:styleId="Sumrio2">
    <w:name w:val="toc 2"/>
    <w:basedOn w:val="Normal"/>
    <w:next w:val="Normal"/>
    <w:autoRedefine/>
    <w:uiPriority w:val="39"/>
    <w:rsid w:val="00BC61D9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  <w:lang w:val="en-US" w:eastAsia="en-US"/>
    </w:rPr>
  </w:style>
  <w:style w:type="paragraph" w:customStyle="1" w:styleId="Tabletext">
    <w:name w:val="Tabletext"/>
    <w:basedOn w:val="Normal"/>
    <w:rsid w:val="00BC61D9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customStyle="1" w:styleId="InfoBlue">
    <w:name w:val="InfoBlue"/>
    <w:basedOn w:val="Normal"/>
    <w:next w:val="Corpodetexto"/>
    <w:link w:val="InfoBlueChar"/>
    <w:autoRedefine/>
    <w:rsid w:val="003F0A30"/>
    <w:pPr>
      <w:widowControl w:val="0"/>
      <w:tabs>
        <w:tab w:val="left" w:pos="1170"/>
      </w:tabs>
      <w:spacing w:after="120" w:line="240" w:lineRule="atLeast"/>
      <w:ind w:left="708"/>
      <w:jc w:val="both"/>
    </w:pPr>
    <w:rPr>
      <w:rFonts w:ascii="Arial" w:hAnsi="Arial" w:cs="Arial"/>
      <w:iCs/>
      <w:sz w:val="22"/>
      <w:szCs w:val="22"/>
      <w:lang w:val="sv-SE" w:eastAsia="en-US"/>
    </w:rPr>
  </w:style>
  <w:style w:type="paragraph" w:styleId="Corpodetexto">
    <w:name w:val="Body Text"/>
    <w:basedOn w:val="Normal"/>
    <w:link w:val="CorpodetextoChar"/>
    <w:rsid w:val="00BC61D9"/>
    <w:pPr>
      <w:spacing w:after="120"/>
    </w:pPr>
  </w:style>
  <w:style w:type="character" w:customStyle="1" w:styleId="CorpodetextoChar">
    <w:name w:val="Corpo de texto Char"/>
    <w:link w:val="Corpodetexto"/>
    <w:rsid w:val="00BC61D9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BC61D9"/>
    <w:rPr>
      <w:sz w:val="24"/>
      <w:szCs w:val="24"/>
    </w:rPr>
  </w:style>
  <w:style w:type="paragraph" w:customStyle="1" w:styleId="Ttulo-TPL">
    <w:name w:val="Título-TPL"/>
    <w:basedOn w:val="Ttulo1"/>
    <w:qFormat/>
    <w:rsid w:val="005F3E96"/>
    <w:pPr>
      <w:widowControl w:val="0"/>
      <w:spacing w:before="120" w:line="240" w:lineRule="atLeast"/>
    </w:pPr>
    <w:rPr>
      <w:sz w:val="28"/>
      <w:szCs w:val="28"/>
    </w:rPr>
  </w:style>
  <w:style w:type="paragraph" w:customStyle="1" w:styleId="SubTitulo-TPL">
    <w:name w:val="SubTitulo-TPL"/>
    <w:basedOn w:val="Ttulo2"/>
    <w:link w:val="SubTitulo-TPLChar"/>
    <w:qFormat/>
    <w:rsid w:val="005F3E96"/>
    <w:pPr>
      <w:numPr>
        <w:ilvl w:val="1"/>
      </w:numPr>
      <w:ind w:left="720" w:hanging="720"/>
    </w:pPr>
    <w:rPr>
      <w:sz w:val="24"/>
      <w:szCs w:val="24"/>
      <w:lang w:val="pt-BR"/>
    </w:rPr>
  </w:style>
  <w:style w:type="character" w:customStyle="1" w:styleId="Ttulo1Char">
    <w:name w:val="Título 1 Char"/>
    <w:link w:val="Ttulo1"/>
    <w:rsid w:val="005F3E96"/>
    <w:rPr>
      <w:rFonts w:ascii="Arial" w:hAnsi="Arial" w:cs="Arial"/>
      <w:b/>
      <w:bCs/>
      <w:kern w:val="32"/>
      <w:sz w:val="32"/>
      <w:szCs w:val="32"/>
    </w:rPr>
  </w:style>
  <w:style w:type="character" w:customStyle="1" w:styleId="Ttulo-TPLChar">
    <w:name w:val="Título-TPL Char"/>
    <w:basedOn w:val="Ttulo1Char"/>
    <w:link w:val="Ttulo-TPL"/>
    <w:rsid w:val="005F3E96"/>
    <w:rPr>
      <w:rFonts w:ascii="Arial" w:hAnsi="Arial" w:cs="Arial"/>
      <w:b/>
      <w:bCs/>
      <w:kern w:val="32"/>
      <w:sz w:val="32"/>
      <w:szCs w:val="32"/>
    </w:rPr>
  </w:style>
  <w:style w:type="paragraph" w:customStyle="1" w:styleId="Comentario-TPL">
    <w:name w:val="Comentario-TPL"/>
    <w:basedOn w:val="InfoBlue"/>
    <w:qFormat/>
    <w:rsid w:val="00A40F45"/>
  </w:style>
  <w:style w:type="character" w:customStyle="1" w:styleId="SubTitulo-TPLChar">
    <w:name w:val="SubTitulo-TPL Char"/>
    <w:link w:val="SubTitulo-TPL"/>
    <w:rsid w:val="005F3E96"/>
    <w:rPr>
      <w:rFonts w:ascii="Arial" w:hAnsi="Arial" w:cs="Arial"/>
      <w:b/>
      <w:bCs/>
      <w:sz w:val="24"/>
      <w:szCs w:val="24"/>
      <w:lang w:val="en-US" w:eastAsia="en-US"/>
    </w:rPr>
  </w:style>
  <w:style w:type="paragraph" w:customStyle="1" w:styleId="SubSubTitulo-TPL">
    <w:name w:val="SubSubTitulo-TPL"/>
    <w:basedOn w:val="SubTitulo-TPL"/>
    <w:link w:val="SubSubTitulo-TPLChar"/>
    <w:qFormat/>
    <w:rsid w:val="006E2631"/>
    <w:rPr>
      <w:b w:val="0"/>
    </w:rPr>
  </w:style>
  <w:style w:type="character" w:customStyle="1" w:styleId="InfoBlueChar">
    <w:name w:val="InfoBlue Char"/>
    <w:link w:val="InfoBlue"/>
    <w:rsid w:val="003F0A30"/>
    <w:rPr>
      <w:rFonts w:ascii="Arial" w:hAnsi="Arial" w:cs="Arial"/>
      <w:iCs/>
      <w:sz w:val="22"/>
      <w:szCs w:val="22"/>
      <w:lang w:val="sv-SE" w:eastAsia="en-US"/>
    </w:rPr>
  </w:style>
  <w:style w:type="character" w:customStyle="1" w:styleId="Comentario-TPLChar">
    <w:name w:val="Comentario-TPL Char"/>
    <w:basedOn w:val="InfoBlueChar"/>
    <w:link w:val="Comentario-TPL"/>
    <w:rsid w:val="00A40F45"/>
    <w:rPr>
      <w:rFonts w:ascii="Arial" w:hAnsi="Arial" w:cs="Arial"/>
      <w:iCs/>
      <w:sz w:val="22"/>
      <w:szCs w:val="22"/>
      <w:lang w:val="sv-SE" w:eastAsia="en-US"/>
    </w:rPr>
  </w:style>
  <w:style w:type="character" w:customStyle="1" w:styleId="CabealhoChar">
    <w:name w:val="Cabeçalho Char"/>
    <w:link w:val="Cabealho"/>
    <w:uiPriority w:val="99"/>
    <w:rsid w:val="001628F3"/>
    <w:rPr>
      <w:sz w:val="24"/>
      <w:szCs w:val="24"/>
    </w:rPr>
  </w:style>
  <w:style w:type="character" w:customStyle="1" w:styleId="SubSubTitulo-TPLChar">
    <w:name w:val="SubSubTitulo-TPL Char"/>
    <w:basedOn w:val="SubTitulo-TPLChar"/>
    <w:link w:val="SubSubTitulo-TPL"/>
    <w:rsid w:val="006E2631"/>
    <w:rPr>
      <w:rFonts w:ascii="Arial" w:hAnsi="Arial" w:cs="Arial"/>
      <w:b/>
      <w:bCs/>
      <w:sz w:val="24"/>
      <w:szCs w:val="24"/>
      <w:lang w:val="en-US" w:eastAsia="en-US"/>
    </w:rPr>
  </w:style>
  <w:style w:type="table" w:styleId="TabeladeGrade4-nfase1">
    <w:name w:val="Grid Table 4 Accent 1"/>
    <w:basedOn w:val="Tabelanormal"/>
    <w:uiPriority w:val="49"/>
    <w:rsid w:val="001C0448"/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paragraph" w:styleId="PargrafodaLista">
    <w:name w:val="List Paragraph"/>
    <w:basedOn w:val="Normal"/>
    <w:uiPriority w:val="34"/>
    <w:qFormat/>
    <w:rsid w:val="00BB0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lidade\main\Projeto_CMMI_MPSBR\Documentacao\Processos\PPQA\templates\TPL_PLN-Garantia%20da%20Qualidad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4480F84412784D916A043DDD14F4AB" ma:contentTypeVersion="9" ma:contentTypeDescription="Create a new document." ma:contentTypeScope="" ma:versionID="e5d09f9d1a8b4eb2c9ac7673c35cc88f">
  <xsd:schema xmlns:xsd="http://www.w3.org/2001/XMLSchema" xmlns:xs="http://www.w3.org/2001/XMLSchema" xmlns:p="http://schemas.microsoft.com/office/2006/metadata/properties" xmlns:ns3="f0ece59e-09ec-4067-b9fd-8a9eea27b6aa" targetNamespace="http://schemas.microsoft.com/office/2006/metadata/properties" ma:root="true" ma:fieldsID="17bbc16627519702e520c4ca7232e733" ns3:_="">
    <xsd:import namespace="f0ece59e-09ec-4067-b9fd-8a9eea27b6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ce59e-09ec-4067-b9fd-8a9eea27b6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ece59e-09ec-4067-b9fd-8a9eea27b6aa" xsi:nil="true"/>
  </documentManagement>
</p:properties>
</file>

<file path=customXml/itemProps1.xml><?xml version="1.0" encoding="utf-8"?>
<ds:datastoreItem xmlns:ds="http://schemas.openxmlformats.org/officeDocument/2006/customXml" ds:itemID="{3B6C56FB-6E1C-476A-94FD-F8D0CEFD63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ce59e-09ec-4067-b9fd-8a9eea27b6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36CCE2-8AB6-471F-B0E3-FDAA9D18BD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FA816D-E75D-40FF-935C-A03284CD5D42}">
  <ds:schemaRefs>
    <ds:schemaRef ds:uri="f0ece59e-09ec-4067-b9fd-8a9eea27b6aa"/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TPL_PLN-Garantia da Qualidade.dot</Template>
  <TotalTime>0</TotalTime>
  <Pages>9</Pages>
  <Words>855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Garantia da Qualidade</vt:lpstr>
    </vt:vector>
  </TitlesOfParts>
  <Company>Minauro</Company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Garantia da Qualidade</dc:title>
  <dc:subject/>
  <dc:creator>adriano.slisinski</dc:creator>
  <cp:keywords/>
  <dc:description/>
  <cp:lastModifiedBy>Eduardo Guilherme Goncalves Vieira</cp:lastModifiedBy>
  <cp:revision>2</cp:revision>
  <cp:lastPrinted>2008-11-17T12:41:00Z</cp:lastPrinted>
  <dcterms:created xsi:type="dcterms:W3CDTF">2026-09-03T00:19:00Z</dcterms:created>
  <dcterms:modified xsi:type="dcterms:W3CDTF">2026-09-03T00:19:00Z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0x010100BD4480F84412784D916A043DDD14F4AB</vt:lpwstr>
  </property>
</Properties>
</file>